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id w:val="-2129384759"/>
        <w:docPartObj>
          <w:docPartGallery w:val="Cover Pages"/>
          <w:docPartUnique/>
        </w:docPartObj>
      </w:sdtPr>
      <w:sdtEndPr/>
      <w:sdtContent>
        <w:p w:rsidR="005A58D0" w:rsidRDefault="00B34A68">
          <w:pPr>
            <w:pStyle w:val="Encabezado"/>
          </w:pPr>
          <w:r>
            <w:rPr>
              <w:noProof/>
            </w:rPr>
            <mc:AlternateContent>
              <mc:Choice Requires="wps">
                <w:drawing>
                  <wp:anchor distT="0" distB="0" distL="114300" distR="114300" simplePos="0" relativeHeight="251654656" behindDoc="0" locked="0" layoutInCell="1" allowOverlap="1" wp14:anchorId="54432377" wp14:editId="2EB46E03">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12" name="Rectángulo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B1E25" w:rsidRDefault="00FB1E25">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54432377" id="Rectángulo 12" o:spid="_x0000_s1026" style="position:absolute;margin-left:0;margin-top:0;width:55.1pt;height:11in;z-index:25165465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" fillcolor="#e7e6e6 [3214]" stroked="f" strokeweight="1pt">
                    <v:path arrowok="t"/>
                    <v:textbox>
                      <w:txbxContent>
                        <w:p w:rsidR="00FB1E25" w:rsidRDefault="00FB1E25">
                          <w:pPr>
                            <w:rPr>
                              <w:rFonts w:eastAsia="Times New Roman"/>
                            </w:rPr>
                          </w:pPr>
                        </w:p>
                      </w:txbxContent>
                    </v:textbox>
                    <w10:wrap anchorx="page" anchory="page"/>
                  </v:rect>
                </w:pict>
              </mc:Fallback>
            </mc:AlternateContent>
          </w:r>
          <w:r>
            <w:rPr>
              <w:noProof/>
            </w:rPr>
            <mc:AlternateContent>
              <mc:Choice Requires="wps">
                <w:drawing>
                  <wp:anchor distT="0" distB="0" distL="114300" distR="114300" simplePos="0" relativeHeight="251655680" behindDoc="0" locked="0" layoutInCell="1" allowOverlap="1" wp14:anchorId="5AED4480" wp14:editId="5B69D36A">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1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B1E25" w:rsidRDefault="00FB1E25"/>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5AED4480" id="Rectángulo 5" o:spid="_x0000_s1027" style="position:absolute;margin-left:0;margin-top:0;width:55.1pt;height:71.3pt;z-index:251655680;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" fillcolor="#5b9bd5 [3204]" stroked="f" strokeweight="1pt">
                    <v:path arrowok="t"/>
                    <v:textbox>
                      <w:txbxContent>
                        <w:p w:rsidR="00FB1E25" w:rsidRDefault="00FB1E25"/>
                      </w:txbxContent>
                    </v:textbox>
                    <w10:wrap anchorx="page" anchory="page"/>
                  </v:rect>
                </w:pict>
              </mc:Fallback>
            </mc:AlternateContent>
          </w:r>
        </w:p>
        <w:p w:rsidR="005A58D0" w:rsidRDefault="00B34A68">
          <w:pPr>
            <w:pStyle w:val="Ttulo"/>
          </w:pPr>
          <w:r>
            <w:rPr>
              <w:noProof/>
              <w:color w:val="000000"/>
              <w14:textFill>
                <w14:solidFill>
                  <w14:srgbClr w14:val="000000">
                    <w14:lumMod w14:val="75000"/>
                  </w14:srgbClr>
                </w14:solidFill>
              </w14:textFill>
            </w:rPr>
            <mc:AlternateContent>
              <mc:Choice Requires="wps">
                <w:drawing>
                  <wp:anchor distT="0" distB="0" distL="114300" distR="114300" simplePos="0" relativeHeight="251650560" behindDoc="0" locked="0" layoutInCell="1" allowOverlap="1" wp14:anchorId="05E07F73" wp14:editId="10860E83">
                    <wp:simplePos x="0" y="0"/>
                    <wp:positionH relativeFrom="page">
                      <wp:align>left</wp:align>
                    </wp:positionH>
                    <wp:positionV relativeFrom="page">
                      <wp:align>center</wp:align>
                    </wp:positionV>
                    <wp:extent cx="7072630" cy="9843770"/>
                    <wp:effectExtent l="0" t="0" r="0" b="0"/>
                    <wp:wrapNone/>
                    <wp:docPr id="1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9843770"/>
                            </a:xfrm>
                            <a:prstGeom prst="rect">
                              <a:avLst/>
                            </a:prstGeom>
                            <a:ln>
                              <a:noFill/>
                            </a:ln>
                          </wps:spPr>
                          <wps:style>
                            <a:lnRef idx="2">
                              <a:schemeClr val="accent1">
                                <a:shade val="50000"/>
                              </a:schemeClr>
                            </a:lnRef>
                            <a:fillRef idx="1003">
                              <a:schemeClr val="dk2"/>
                            </a:fillRef>
                            <a:effectRef idx="0">
                              <a:schemeClr val="accent1"/>
                            </a:effectRef>
                            <a:fontRef idx="minor">
                              <a:schemeClr val="lt1"/>
                            </a:fontRef>
                          </wps:style>
                          <wps:txbx>
                            <w:txbxContent>
                              <w:sdt>
                                <w:sdtPr>
                                  <w:rPr>
                                    <w:rFonts w:asciiTheme="majorHAnsi" w:hAnsiTheme="majorHAnsi"/>
                                    <w:color w:val="E7E6E6" w:themeColor="background2"/>
                                    <w:kern w:val="28"/>
                                    <w:sz w:val="108"/>
                                    <w:szCs w:val="108"/>
                                    <w14:ligatures w14:val="standard"/>
                                    <w14:numForm w14:val="oldStyle"/>
                                  </w:rPr>
                                  <w:alias w:val="Título"/>
                                  <w:tag w:val="Título"/>
                                  <w:id w:val="-1519844660"/>
                                  <w:placeholder>
                                    <w:docPart w:val="824E7E76DF114797B6CF07D05E3B792D"/>
                                  </w:placeholder>
                                  <w:dataBinding w:prefixMappings="xmlns:ns0='http://schemas.openxmlformats.org/package/2006/metadata/core-properties' xmlns:ns1='http://purl.org/dc/elements/1.1/'" w:xpath="/ns0:coreProperties[1]/ns1:title[1]" w:storeItemID="{6C3C8BC8-F283-45AE-878A-BAB7291924A1}"/>
                                  <w:text/>
                                </w:sdtPr>
                                <w:sdtEndPr/>
                                <w:sdtContent>
                                  <w:p w:rsidR="00FB1E25" w:rsidRDefault="00FB1E25">
                                    <w:pPr>
                                      <w:pStyle w:val="Subttulo"/>
                                      <w:spacing w:before="120"/>
                                      <w:rPr>
                                        <w:rFonts w:asciiTheme="majorHAnsi" w:hAnsiTheme="majorHAnsi"/>
                                        <w:color w:val="E7E6E6" w:themeColor="background2"/>
                                        <w:kern w:val="28"/>
                                        <w:sz w:val="108"/>
                                        <w:szCs w:val="108"/>
                                        <w14:ligatures w14:val="standard"/>
                                        <w14:numForm w14:val="oldStyle"/>
                                      </w:rPr>
                                    </w:pPr>
                                    <w:r>
                                      <w:rPr>
                                        <w:rFonts w:asciiTheme="majorHAnsi" w:hAnsiTheme="majorHAnsi"/>
                                        <w:color w:val="E7E6E6" w:themeColor="background2"/>
                                        <w:kern w:val="28"/>
                                        <w:sz w:val="108"/>
                                        <w:szCs w:val="108"/>
                                        <w14:ligatures w14:val="standard"/>
                                        <w14:numForm w14:val="oldStyle"/>
                                      </w:rPr>
                                      <w:t>Monitor Paramétrico</w:t>
                                    </w:r>
                                  </w:p>
                                </w:sdtContent>
                              </w:sdt>
                              <w:sdt>
                                <w:sdtPr>
                                  <w:rPr>
                                    <w:color w:val="E7E6E6" w:themeColor="background2"/>
                                  </w:rPr>
                                  <w:alias w:val="Subtítulo"/>
                                  <w:id w:val="-810949875"/>
                                  <w:placeholder>
                                    <w:docPart w:val="0BD4D04311BB49B6B5E740A89E7E8676"/>
                                  </w:placeholder>
                                  <w:dataBinding w:prefixMappings="xmlns:ns0='http://schemas.openxmlformats.org/package/2006/metadata/core-properties' xmlns:ns1='http://purl.org/dc/elements/1.1/'" w:xpath="/ns0:coreProperties[1]/ns1:subject[1]" w:storeItemID="{6C3C8BC8-F283-45AE-878A-BAB7291924A1}"/>
                                  <w:text/>
                                </w:sdtPr>
                                <w:sdtEndPr/>
                                <w:sdtContent>
                                  <w:p w:rsidR="00FB1E25" w:rsidRDefault="00322CC9">
                                    <w:pPr>
                                      <w:pStyle w:val="Subttulo"/>
                                      <w:rPr>
                                        <w:color w:val="E7E6E6" w:themeColor="background2"/>
                                      </w:rPr>
                                    </w:pPr>
                                    <w:r>
                                      <w:rPr>
                                        <w:color w:val="E7E6E6" w:themeColor="background2"/>
                                      </w:rPr>
                                      <w:t>El Sistema de Monitoreo Remoto</w:t>
                                    </w:r>
                                  </w:p>
                                </w:sdtContent>
                              </w:sdt>
                              <w:sdt>
                                <w:sdtPr>
                                  <w:rPr>
                                    <w:color w:val="E7E6E6" w:themeColor="background2"/>
                                  </w:rPr>
                                  <w:alias w:val="Descripción breve"/>
                                  <w:id w:val="2025123720"/>
                                  <w:placeholder>
                                    <w:docPart w:val="5C6296BB836D405AA1AC8ABBE024CD97"/>
                                  </w:placeholder>
                                  <w:dataBinding w:prefixMappings="xmlns:ns0='http://schemas.microsoft.com/office/2006/coverPageProps'" w:xpath="/ns0:CoverPageProperties[1]/ns0:Abstract[1]" w:storeItemID="{55AF091B-3C7A-41E3-B477-F2FDAA23CFDA}"/>
                                  <w:text/>
                                </w:sdtPr>
                                <w:sdtEndPr/>
                                <w:sdtContent>
                                  <w:p w:rsidR="00FB1E25" w:rsidRDefault="00FB1E25" w:rsidP="00FE36DD">
                                    <w:pPr>
                                      <w:jc w:val="both"/>
                                      <w:rPr>
                                        <w:color w:val="E7E6E6" w:themeColor="background2"/>
                                      </w:rPr>
                                    </w:pPr>
                                    <w:r>
                                      <w:rPr>
                                        <w:color w:val="E7E6E6" w:themeColor="background2"/>
                                      </w:rPr>
                                      <w:t>Mediante la  concurrencia de tecnologías emergentes es posible desarrollar e implementar un sistema de monitoreo y supervisión de parámetros (ejemplo: de los signos vitales humanos), con el beneficios de almacenar los datos monitoreados en la “nube”; disponiéndolos ubicuos para la visualización y análisis.</w:t>
                                    </w:r>
                                  </w:p>
                                </w:sdtContent>
                              </w:sdt>
                              <w:p w:rsidR="00FB1E25" w:rsidRDefault="00FB1E25"/>
                              <w:p w:rsidR="00A532A0" w:rsidRDefault="00A532A0"/>
                              <w:p w:rsidR="00FB1E25" w:rsidRDefault="00FB1E25" w:rsidP="00FE36DD">
                                <w:pPr>
                                  <w:jc w:val="both"/>
                                  <w:rPr>
                                    <w:color w:val="E7E6E6" w:themeColor="background2"/>
                                  </w:rPr>
                                </w:pPr>
                              </w:p>
                              <w:p w:rsidR="00FB1E25" w:rsidRDefault="00FB1E25"/>
                            </w:txbxContent>
                          </wps:txbx>
                          <wps:bodyPr rot="0" spcFirstLastPara="0" vertOverflow="overflow" horzOverflow="overflow" vert="horz" wrap="square" lIns="1005840" tIns="45720" rIns="274320" bIns="2834640" numCol="1" spcCol="0" rtlCol="0" fromWordArt="0" anchor="b"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05E07F73" id="Rectángulo 16" o:spid="_x0000_s1028" style="position:absolute;margin-left:0;margin-top:0;width:556.9pt;height:775.1pt;z-index:251650560;visibility:visible;mso-wrap-style:square;mso-width-percent:910;mso-height-percent:1000;mso-wrap-distance-left:9pt;mso-wrap-distance-top:0;mso-wrap-distance-right:9pt;mso-wrap-distance-bottom:0;mso-position-horizontal:left;mso-position-horizontal-relative:page;mso-position-vertical:center;mso-position-vertical-relative:page;mso-width-percent:910;mso-height-percent:10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" fillcolor="#4d5f78 [2994]" stroked="f" strokeweight="1pt">
                    <v:fill color2="#2a3442 [2018]" rotate="t" colors="0 #5d6d85;.5 #485972;1 #334258" focus="100%" type="gradient">
                      <o:fill v:ext="view" type="gradientUnscaled"/>
                    </v:fill>
                    <v:path arrowok="t"/>
                    <v:textbox inset="79.2pt,,21.6pt,223.2pt">
                      <w:txbxContent>
                        <w:sdt>
                          <w:sdtPr>
                            <w:rPr>
                              <w:rFonts w:asciiTheme="majorHAnsi" w:hAnsiTheme="majorHAnsi"/>
                              <w:color w:val="E7E6E6" w:themeColor="background2"/>
                              <w:kern w:val="28"/>
                              <w:sz w:val="108"/>
                              <w:szCs w:val="108"/>
                              <w14:ligatures w14:val="standard"/>
                              <w14:numForm w14:val="oldStyle"/>
                            </w:rPr>
                            <w:alias w:val="Título"/>
                            <w:tag w:val="Título"/>
                            <w:id w:val="-1519844660"/>
                            <w:placeholder>
                              <w:docPart w:val="824E7E76DF114797B6CF07D05E3B792D"/>
                            </w:placeholder>
                            <w:dataBinding w:prefixMappings="xmlns:ns0='http://schemas.openxmlformats.org/package/2006/metadata/core-properties' xmlns:ns1='http://purl.org/dc/elements/1.1/'" w:xpath="/ns0:coreProperties[1]/ns1:title[1]" w:storeItemID="{6C3C8BC8-F283-45AE-878A-BAB7291924A1}"/>
                            <w:text/>
                          </w:sdtPr>
                          <w:sdtEndPr/>
                          <w:sdtContent>
                            <w:p w:rsidR="00FB1E25" w:rsidRDefault="00FB1E25">
                              <w:pPr>
                                <w:pStyle w:val="Subttulo"/>
                                <w:spacing w:before="120"/>
                                <w:rPr>
                                  <w:rFonts w:asciiTheme="majorHAnsi" w:hAnsiTheme="majorHAnsi"/>
                                  <w:color w:val="E7E6E6" w:themeColor="background2"/>
                                  <w:kern w:val="28"/>
                                  <w:sz w:val="108"/>
                                  <w:szCs w:val="108"/>
                                  <w14:ligatures w14:val="standard"/>
                                  <w14:numForm w14:val="oldStyle"/>
                                </w:rPr>
                              </w:pPr>
                              <w:r>
                                <w:rPr>
                                  <w:rFonts w:asciiTheme="majorHAnsi" w:hAnsiTheme="majorHAnsi"/>
                                  <w:color w:val="E7E6E6" w:themeColor="background2"/>
                                  <w:kern w:val="28"/>
                                  <w:sz w:val="108"/>
                                  <w:szCs w:val="108"/>
                                  <w14:ligatures w14:val="standard"/>
                                  <w14:numForm w14:val="oldStyle"/>
                                </w:rPr>
                                <w:t>Monitor Paramétrico</w:t>
                              </w:r>
                            </w:p>
                          </w:sdtContent>
                        </w:sdt>
                        <w:sdt>
                          <w:sdtPr>
                            <w:rPr>
                              <w:color w:val="E7E6E6" w:themeColor="background2"/>
                            </w:rPr>
                            <w:alias w:val="Subtítulo"/>
                            <w:id w:val="-810949875"/>
                            <w:placeholder>
                              <w:docPart w:val="0BD4D04311BB49B6B5E740A89E7E8676"/>
                            </w:placeholder>
                            <w:dataBinding w:prefixMappings="xmlns:ns0='http://schemas.openxmlformats.org/package/2006/metadata/core-properties' xmlns:ns1='http://purl.org/dc/elements/1.1/'" w:xpath="/ns0:coreProperties[1]/ns1:subject[1]" w:storeItemID="{6C3C8BC8-F283-45AE-878A-BAB7291924A1}"/>
                            <w:text/>
                          </w:sdtPr>
                          <w:sdtEndPr/>
                          <w:sdtContent>
                            <w:p w:rsidR="00FB1E25" w:rsidRDefault="00322CC9">
                              <w:pPr>
                                <w:pStyle w:val="Subttulo"/>
                                <w:rPr>
                                  <w:color w:val="E7E6E6" w:themeColor="background2"/>
                                </w:rPr>
                              </w:pPr>
                              <w:r>
                                <w:rPr>
                                  <w:color w:val="E7E6E6" w:themeColor="background2"/>
                                </w:rPr>
                                <w:t>El Sistema de Monitoreo Remoto</w:t>
                              </w:r>
                            </w:p>
                          </w:sdtContent>
                        </w:sdt>
                        <w:sdt>
                          <w:sdtPr>
                            <w:rPr>
                              <w:color w:val="E7E6E6" w:themeColor="background2"/>
                            </w:rPr>
                            <w:alias w:val="Descripción breve"/>
                            <w:id w:val="2025123720"/>
                            <w:placeholder>
                              <w:docPart w:val="5C6296BB836D405AA1AC8ABBE024CD97"/>
                            </w:placeholder>
                            <w:dataBinding w:prefixMappings="xmlns:ns0='http://schemas.microsoft.com/office/2006/coverPageProps'" w:xpath="/ns0:CoverPageProperties[1]/ns0:Abstract[1]" w:storeItemID="{55AF091B-3C7A-41E3-B477-F2FDAA23CFDA}"/>
                            <w:text/>
                          </w:sdtPr>
                          <w:sdtEndPr/>
                          <w:sdtContent>
                            <w:p w:rsidR="00FB1E25" w:rsidRDefault="00FB1E25" w:rsidP="00FE36DD">
                              <w:pPr>
                                <w:jc w:val="both"/>
                                <w:rPr>
                                  <w:color w:val="E7E6E6" w:themeColor="background2"/>
                                </w:rPr>
                              </w:pPr>
                              <w:r>
                                <w:rPr>
                                  <w:color w:val="E7E6E6" w:themeColor="background2"/>
                                </w:rPr>
                                <w:t>Mediante la  concurrencia de tecnologías emergentes es posible desarrollar e implementar un sistema de monitoreo y supervisión de parámetros (ejemplo: de los signos vitales humanos), con el beneficios de almacenar los datos monitoreados en la “nube”; disponiéndolos ubicuos para la visualización y análisis.</w:t>
                              </w:r>
                            </w:p>
                          </w:sdtContent>
                        </w:sdt>
                        <w:p w:rsidR="00FB1E25" w:rsidRDefault="00FB1E25"/>
                        <w:p w:rsidR="00A532A0" w:rsidRDefault="00A532A0"/>
                        <w:p w:rsidR="00FB1E25" w:rsidRDefault="00FB1E25" w:rsidP="00FE36DD">
                          <w:pPr>
                            <w:jc w:val="both"/>
                            <w:rPr>
                              <w:color w:val="E7E6E6" w:themeColor="background2"/>
                            </w:rPr>
                          </w:pPr>
                        </w:p>
                        <w:p w:rsidR="00FB1E25" w:rsidRDefault="00FB1E25"/>
                      </w:txbxContent>
                    </v:textbox>
                    <w10:wrap anchorx="page" anchory="page"/>
                  </v:rect>
                </w:pict>
              </mc:Fallback>
            </mc:AlternateContent>
          </w:r>
        </w:p>
        <w:p w:rsidR="005A58D0" w:rsidRDefault="00D726B2">
          <w:pPr>
            <w:spacing w:after="200" w:line="276" w:lineRule="auto"/>
          </w:pPr>
          <w:r>
            <w:rPr>
              <w:noProof/>
            </w:rPr>
            <mc:AlternateContent>
              <mc:Choice Requires="wps">
                <w:drawing>
                  <wp:anchor distT="0" distB="0" distL="114300" distR="114300" simplePos="0" relativeHeight="251661824" behindDoc="0" locked="0" layoutInCell="1" allowOverlap="1">
                    <wp:simplePos x="0" y="0"/>
                    <wp:positionH relativeFrom="column">
                      <wp:posOffset>-672907</wp:posOffset>
                    </wp:positionH>
                    <wp:positionV relativeFrom="paragraph">
                      <wp:posOffset>5057913</wp:posOffset>
                    </wp:positionV>
                    <wp:extent cx="2731477" cy="773723"/>
                    <wp:effectExtent l="0" t="0" r="0" b="7620"/>
                    <wp:wrapNone/>
                    <wp:docPr id="23" name="Cuadro de texto 23"/>
                    <wp:cNvGraphicFramePr/>
                    <a:graphic xmlns:a="http://schemas.openxmlformats.org/drawingml/2006/main">
                      <a:graphicData uri="http://schemas.microsoft.com/office/word/2010/wordprocessingShape">
                        <wps:wsp>
                          <wps:cNvSpPr txBox="1"/>
                          <wps:spPr>
                            <a:xfrm>
                              <a:off x="0" y="0"/>
                              <a:ext cx="2731477" cy="773723"/>
                            </a:xfrm>
                            <a:prstGeom prst="rect">
                              <a:avLst/>
                            </a:prstGeom>
                            <a:noFill/>
                            <a:ln w="6350">
                              <a:noFill/>
                            </a:ln>
                          </wps:spPr>
                          <wps:txbx>
                            <w:txbxContent>
                              <w:p w:rsidR="00D726B2" w:rsidRPr="00D726B2" w:rsidRDefault="00D726B2" w:rsidP="00D726B2">
                                <w:pPr>
                                  <w:jc w:val="center"/>
                                  <w:rPr>
                                    <w:b/>
                                    <w:color w:val="A5A5A5" w:themeColor="accent3"/>
                                    <w:sz w:val="36"/>
                                    <w:szCs w:val="36"/>
                                  </w:rPr>
                                </w:pPr>
                                <w:r w:rsidRPr="00D726B2">
                                  <w:rPr>
                                    <w:b/>
                                    <w:color w:val="A5A5A5" w:themeColor="accent3"/>
                                    <w:sz w:val="36"/>
                                    <w:szCs w:val="36"/>
                                  </w:rPr>
                                  <w:t>Por: Rommel Contreras</w:t>
                                </w:r>
                              </w:p>
                              <w:p w:rsidR="00D726B2" w:rsidRPr="00D726B2" w:rsidRDefault="00D726B2" w:rsidP="00D726B2">
                                <w:pPr>
                                  <w:jc w:val="center"/>
                                  <w:rPr>
                                    <w:b/>
                                    <w:color w:val="A5A5A5" w:themeColor="accent3"/>
                                    <w:sz w:val="28"/>
                                    <w:szCs w:val="28"/>
                                  </w:rPr>
                                </w:pPr>
                                <w:r w:rsidRPr="00D726B2">
                                  <w:rPr>
                                    <w:b/>
                                    <w:color w:val="A5A5A5" w:themeColor="accent3"/>
                                    <w:sz w:val="28"/>
                                    <w:szCs w:val="28"/>
                                  </w:rPr>
                                  <w:t>(junio de 2020)</w:t>
                                </w:r>
                              </w:p>
                              <w:p w:rsidR="00A532A0" w:rsidRDefault="00A532A0"/>
                              <w:p w:rsidR="00D726B2" w:rsidRPr="00D726B2" w:rsidRDefault="00D726B2" w:rsidP="00D726B2">
                                <w:pPr>
                                  <w:jc w:val="center"/>
                                  <w:rPr>
                                    <w:b/>
                                    <w:color w:val="A5A5A5" w:themeColor="accent3"/>
                                    <w:sz w:val="36"/>
                                    <w:szCs w:val="36"/>
                                  </w:rPr>
                                </w:pPr>
                                <w:r w:rsidRPr="00D726B2">
                                  <w:rPr>
                                    <w:b/>
                                    <w:color w:val="A5A5A5" w:themeColor="accent3"/>
                                    <w:sz w:val="36"/>
                                    <w:szCs w:val="36"/>
                                  </w:rPr>
                                  <w:t>Por: Rommel Contreras</w:t>
                                </w:r>
                              </w:p>
                              <w:p w:rsidR="00D726B2" w:rsidRPr="00D726B2" w:rsidRDefault="00D726B2" w:rsidP="00D726B2">
                                <w:pPr>
                                  <w:jc w:val="center"/>
                                  <w:rPr>
                                    <w:b/>
                                    <w:color w:val="A5A5A5" w:themeColor="accent3"/>
                                    <w:sz w:val="28"/>
                                    <w:szCs w:val="28"/>
                                  </w:rPr>
                                </w:pPr>
                                <w:r w:rsidRPr="00D726B2">
                                  <w:rPr>
                                    <w:b/>
                                    <w:color w:val="A5A5A5" w:themeColor="accent3"/>
                                    <w:sz w:val="28"/>
                                    <w:szCs w:val="28"/>
                                  </w:rPr>
                                  <w:t>(junio de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3" o:spid="_x0000_s1029" type="#_x0000_t202" style="position:absolute;margin-left:-53pt;margin-top:398.25pt;width:215.1pt;height:60.9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" filled="f" stroked="f" strokeweight=".5pt">
                    <v:textbox>
                      <w:txbxContent>
                        <w:p w:rsidR="00D726B2" w:rsidRPr="00D726B2" w:rsidRDefault="00D726B2" w:rsidP="00D726B2">
                          <w:pPr>
                            <w:jc w:val="center"/>
                            <w:rPr>
                              <w:b/>
                              <w:color w:val="A5A5A5" w:themeColor="accent3"/>
                              <w:sz w:val="36"/>
                              <w:szCs w:val="36"/>
                            </w:rPr>
                          </w:pPr>
                          <w:r w:rsidRPr="00D726B2">
                            <w:rPr>
                              <w:b/>
                              <w:color w:val="A5A5A5" w:themeColor="accent3"/>
                              <w:sz w:val="36"/>
                              <w:szCs w:val="36"/>
                            </w:rPr>
                            <w:t>Por: Rommel Contreras</w:t>
                          </w:r>
                        </w:p>
                        <w:p w:rsidR="00D726B2" w:rsidRPr="00D726B2" w:rsidRDefault="00D726B2" w:rsidP="00D726B2">
                          <w:pPr>
                            <w:jc w:val="center"/>
                            <w:rPr>
                              <w:b/>
                              <w:color w:val="A5A5A5" w:themeColor="accent3"/>
                              <w:sz w:val="28"/>
                              <w:szCs w:val="28"/>
                            </w:rPr>
                          </w:pPr>
                          <w:r w:rsidRPr="00D726B2">
                            <w:rPr>
                              <w:b/>
                              <w:color w:val="A5A5A5" w:themeColor="accent3"/>
                              <w:sz w:val="28"/>
                              <w:szCs w:val="28"/>
                            </w:rPr>
                            <w:t>(junio de 2020)</w:t>
                          </w:r>
                        </w:p>
                        <w:p w:rsidR="00A532A0" w:rsidRDefault="00A532A0"/>
                        <w:p w:rsidR="00D726B2" w:rsidRPr="00D726B2" w:rsidRDefault="00D726B2" w:rsidP="00D726B2">
                          <w:pPr>
                            <w:jc w:val="center"/>
                            <w:rPr>
                              <w:b/>
                              <w:color w:val="A5A5A5" w:themeColor="accent3"/>
                              <w:sz w:val="36"/>
                              <w:szCs w:val="36"/>
                            </w:rPr>
                          </w:pPr>
                          <w:r w:rsidRPr="00D726B2">
                            <w:rPr>
                              <w:b/>
                              <w:color w:val="A5A5A5" w:themeColor="accent3"/>
                              <w:sz w:val="36"/>
                              <w:szCs w:val="36"/>
                            </w:rPr>
                            <w:t>Por: Rommel Contreras</w:t>
                          </w:r>
                        </w:p>
                        <w:p w:rsidR="00D726B2" w:rsidRPr="00D726B2" w:rsidRDefault="00D726B2" w:rsidP="00D726B2">
                          <w:pPr>
                            <w:jc w:val="center"/>
                            <w:rPr>
                              <w:b/>
                              <w:color w:val="A5A5A5" w:themeColor="accent3"/>
                              <w:sz w:val="28"/>
                              <w:szCs w:val="28"/>
                            </w:rPr>
                          </w:pPr>
                          <w:r w:rsidRPr="00D726B2">
                            <w:rPr>
                              <w:b/>
                              <w:color w:val="A5A5A5" w:themeColor="accent3"/>
                              <w:sz w:val="28"/>
                              <w:szCs w:val="28"/>
                            </w:rPr>
                            <w:t>(junio de 2020)</w:t>
                          </w:r>
                        </w:p>
                      </w:txbxContent>
                    </v:textbox>
                  </v:shape>
                </w:pict>
              </mc:Fallback>
            </mc:AlternateContent>
          </w:r>
          <w:r w:rsidR="00B34A68">
            <w:br w:type="page"/>
          </w:r>
        </w:p>
      </w:sdtContent>
    </w:sdt>
    <w:sdt>
      <w:sdtPr>
        <w:rPr>
          <w:sz w:val="48"/>
          <w:szCs w:val="48"/>
        </w:rPr>
        <w:id w:val="633372245"/>
        <w:placeholder>
          <w:docPart w:val="566E3CAF0E1349C688A8B1715E3B04C6"/>
        </w:placeholder>
        <w:temporary/>
        <w:dataBinding w:prefixMappings="xmlns:ns0='http://schemas.openxmlformats.org/package/2006/metadata/core-properties' xmlns:ns1='http://purl.org/dc/elements/1.1/'" w:xpath="/ns0:coreProperties[1]/ns1:title[1]" w:storeItemID="{6C3C8BC8-F283-45AE-878A-BAB7291924A1}"/>
        <w:text/>
      </w:sdtPr>
      <w:sdtEndPr/>
      <w:sdtContent>
        <w:p w:rsidR="005A58D0" w:rsidRPr="008E65C5" w:rsidRDefault="00772D79">
          <w:pPr>
            <w:pStyle w:val="Ttulo"/>
            <w:rPr>
              <w:sz w:val="48"/>
              <w:szCs w:val="48"/>
            </w:rPr>
          </w:pPr>
          <w:r>
            <w:rPr>
              <w:sz w:val="48"/>
              <w:szCs w:val="48"/>
            </w:rPr>
            <w:t>Monitor Paramétrico</w:t>
          </w:r>
        </w:p>
      </w:sdtContent>
    </w:sdt>
    <w:p w:rsidR="003F4A01" w:rsidRDefault="00877378" w:rsidP="003F4A01">
      <w:pPr>
        <w:pStyle w:val="Subttulo"/>
      </w:pPr>
      <w:sdt>
        <w:sdt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id w:val="1161806749"/>
          <w:placeholder>
            <w:docPart w:val="A925C72A381148AB9763A5B6FB0EE5F8"/>
          </w:placeholder>
          <w:dataBinding w:prefixMappings="xmlns:ns0='http://schemas.openxmlformats.org/package/2006/metadata/core-properties' xmlns:ns1='http://purl.org/dc/elements/1.1/'" w:xpath="/ns0:coreProperties[1]/ns1:subject[1]" w:storeItemID="{6C3C8BC8-F283-45AE-878A-BAB7291924A1}"/>
          <w:text/>
        </w:sdtPr>
        <w:sdtEndPr/>
        <w:sdtContent>
          <w:r w:rsidR="00772D79">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El Sistema de Monitoreo Remoto</w:t>
          </w:r>
        </w:sdtContent>
      </w:sdt>
      <w:r w:rsidR="00B34A68">
        <w:rPr>
          <w:noProof/>
        </w:rPr>
        <mc:AlternateContent>
          <mc:Choice Requires="wpg">
            <w:drawing>
              <wp:anchor distT="0" distB="0" distL="114300" distR="114300" simplePos="0" relativeHeight="251656704" behindDoc="1" locked="0" layoutInCell="1" allowOverlap="1" wp14:editId="269DB2C0">
                <wp:simplePos x="0" y="0"/>
                <wp:positionH relativeFrom="page">
                  <wp:align>outside</wp:align>
                </wp:positionH>
                <wp:positionV relativeFrom="page">
                  <wp:align>center</wp:align>
                </wp:positionV>
                <wp:extent cx="3339101" cy="10058400"/>
                <wp:effectExtent l="0" t="0" r="0" b="0"/>
                <wp:wrapTight wrapText="bothSides">
                  <wp:wrapPolygon edited="0">
                    <wp:start x="4313" y="0"/>
                    <wp:lineTo x="4313" y="21559"/>
                    <wp:lineTo x="17252" y="21559"/>
                    <wp:lineTo x="17252" y="0"/>
                    <wp:lineTo x="4313" y="0"/>
                  </wp:wrapPolygon>
                </wp:wrapTight>
                <wp:docPr id="35" name="Grupo 35"/>
                <wp:cNvGraphicFramePr/>
                <a:graphic xmlns:a="http://schemas.openxmlformats.org/drawingml/2006/main">
                  <a:graphicData uri="http://schemas.microsoft.com/office/word/2010/wordprocessingGroup">
                    <wpg:wgp>
                      <wpg:cNvGrpSpPr/>
                      <wpg:grpSpPr>
                        <a:xfrm>
                          <a:off x="0" y="0"/>
                          <a:ext cx="3336200" cy="10058400"/>
                          <a:chOff x="0" y="0"/>
                          <a:chExt cx="3339101" cy="10058400"/>
                        </a:xfrm>
                      </wpg:grpSpPr>
                      <wps:wsp>
                        <wps:cNvPr id="92" name="Rectangle 24"/>
                        <wps:cNvSpPr>
                          <a:spLocks/>
                        </wps:cNvSpPr>
                        <wps:spPr>
                          <a:xfrm>
                            <a:off x="698643" y="0"/>
                            <a:ext cx="1943100" cy="100584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B1E25" w:rsidRDefault="00FB1E25">
                              <w:pPr>
                                <w:pStyle w:val="Ttulo1"/>
                                <w:spacing w:after="120"/>
                                <w:rPr>
                                  <w:color w:val="FFFFFF" w:themeColor="background1"/>
                                </w:rPr>
                              </w:pPr>
                              <w:r>
                                <w:rPr>
                                  <w:color w:val="FFFFFF" w:themeColor="background1"/>
                                </w:rPr>
                                <w:t>Parámetro:</w:t>
                              </w:r>
                            </w:p>
                            <w:p w:rsidR="00FB1E25" w:rsidRDefault="00FB1E25">
                              <w:pPr>
                                <w:spacing w:line="360" w:lineRule="auto"/>
                                <w:rPr>
                                  <w:rStyle w:val="e24kjd"/>
                                </w:rPr>
                              </w:pPr>
                              <w:r>
                                <w:rPr>
                                  <w:color w:val="FFFFFF" w:themeColor="background1"/>
                                </w:rPr>
                                <w:t>Se conoce como parámetro al dato que se considera imprescindible para</w:t>
                              </w:r>
                              <w:r>
                                <w:rPr>
                                  <w:rStyle w:val="e24kjd"/>
                                </w:rPr>
                                <w:t xml:space="preserve"> el funcionamiento de un sistema o proceso.</w:t>
                              </w:r>
                            </w:p>
                            <w:p w:rsidR="00FB1E25" w:rsidRPr="00FD76DE" w:rsidRDefault="00FB1E25" w:rsidP="004E2D61">
                              <w:pPr>
                                <w:pStyle w:val="Ttulo1"/>
                                <w:spacing w:after="120"/>
                                <w:rPr>
                                  <w:i/>
                                  <w:color w:val="FFFFFF" w:themeColor="background1"/>
                                </w:rPr>
                              </w:pPr>
                              <w:r w:rsidRPr="00FD76DE">
                                <w:rPr>
                                  <w:i/>
                                  <w:color w:val="FFFFFF" w:themeColor="background1"/>
                                </w:rPr>
                                <w:t>Smartphone:</w:t>
                              </w:r>
                            </w:p>
                            <w:p w:rsidR="00FB1E25" w:rsidRPr="00FD76DE" w:rsidRDefault="00FB1E25" w:rsidP="004E2D61">
                              <w:r w:rsidRPr="00296A4B">
                                <w:t>El teléfono inteligente</w:t>
                              </w:r>
                              <w:r>
                                <w:t xml:space="preserve"> (</w:t>
                              </w:r>
                              <w:r w:rsidR="00627DC7">
                                <w:rPr>
                                  <w:i/>
                                  <w:u w:val="single"/>
                                </w:rPr>
                                <w:t>Smartp</w:t>
                              </w:r>
                              <w:r w:rsidR="00627DC7" w:rsidRPr="00FD76DE">
                                <w:rPr>
                                  <w:i/>
                                  <w:u w:val="single"/>
                                </w:rPr>
                                <w:t>hone</w:t>
                              </w:r>
                              <w:r w:rsidRPr="00296A4B">
                                <w:t xml:space="preserve">) es </w:t>
                              </w:r>
                              <w:r>
                                <w:t>un dispositivo tipo</w:t>
                              </w:r>
                              <w:r w:rsidRPr="00FD76DE">
                                <w:t xml:space="preserve"> computadora de bolsillo</w:t>
                              </w:r>
                              <w:r w:rsidRPr="00296A4B">
                                <w:t xml:space="preserve"> con las capacidades de un </w:t>
                              </w:r>
                              <w:r w:rsidRPr="00FD76DE">
                                <w:t>teléfono móvil/celular</w:t>
                              </w:r>
                              <w:r>
                                <w:t>.</w:t>
                              </w:r>
                              <w:r w:rsidRPr="00296A4B">
                                <w:t xml:space="preserve"> Estos dispositivos funcionan sobre una </w:t>
                              </w:r>
                              <w:r w:rsidRPr="00FD76DE">
                                <w:t xml:space="preserve">plataforma informática </w:t>
                              </w:r>
                              <w:r>
                                <w:t>de amplia cobertura y cuentan con</w:t>
                              </w:r>
                              <w:r w:rsidRPr="00296A4B">
                                <w:t xml:space="preserve"> </w:t>
                              </w:r>
                              <w:r>
                                <w:t xml:space="preserve">la </w:t>
                              </w:r>
                              <w:r w:rsidRPr="00296A4B">
                                <w:t>capac</w:t>
                              </w:r>
                              <w:r>
                                <w:t xml:space="preserve">idad de almacenar datos y la </w:t>
                              </w:r>
                              <w:r w:rsidRPr="00296A4B">
                                <w:t>de</w:t>
                              </w:r>
                              <w:r>
                                <w:t xml:space="preserve"> realizar tareas simultáneas;</w:t>
                              </w:r>
                              <w:r w:rsidRPr="00296A4B">
                                <w:t xml:space="preserve"> tareas</w:t>
                              </w:r>
                              <w:r>
                                <w:t xml:space="preserve"> que antes sólo era posible rea</w:t>
                              </w:r>
                              <w:r w:rsidRPr="00296A4B">
                                <w:t>liza</w:t>
                              </w:r>
                              <w:r>
                                <w:t xml:space="preserve">r por </w:t>
                              </w:r>
                              <w:r w:rsidRPr="00296A4B">
                                <w:t xml:space="preserve">una </w:t>
                              </w:r>
                              <w:r w:rsidRPr="00FD76DE">
                                <w:t>computadora</w:t>
                              </w:r>
                              <w:r>
                                <w:t>. Poseen</w:t>
                              </w:r>
                              <w:r w:rsidRPr="00296A4B">
                                <w:t xml:space="preserve"> una mayor conectividad que un teléfono convencional.</w:t>
                              </w:r>
                            </w:p>
                            <w:p w:rsidR="00FB1E25" w:rsidRDefault="00FB1E25">
                              <w:pPr>
                                <w:spacing w:line="360" w:lineRule="auto"/>
                                <w:rPr>
                                  <w:color w:val="FFFFFF" w:themeColor="background1"/>
                                  <w:sz w:val="24"/>
                                </w:rPr>
                              </w:pPr>
                            </w:p>
                            <w:p w:rsidR="00FB1E25" w:rsidRDefault="00FB1E25"/>
                            <w:p w:rsidR="00A532A0" w:rsidRDefault="00A532A0"/>
                            <w:p w:rsidR="00FB1E25" w:rsidRDefault="00FB1E25">
                              <w:pPr>
                                <w:pStyle w:val="Ttulo1"/>
                                <w:spacing w:after="120"/>
                                <w:rPr>
                                  <w:color w:val="FFFFFF" w:themeColor="background1"/>
                                </w:rPr>
                              </w:pPr>
                              <w:r>
                                <w:rPr>
                                  <w:color w:val="FFFFFF" w:themeColor="background1"/>
                                </w:rPr>
                                <w:t>Parámetro:</w:t>
                              </w:r>
                            </w:p>
                            <w:p w:rsidR="00FB1E25" w:rsidRDefault="00FB1E25">
                              <w:pPr>
                                <w:spacing w:line="360" w:lineRule="auto"/>
                                <w:rPr>
                                  <w:rStyle w:val="e24kjd"/>
                                </w:rPr>
                              </w:pPr>
                              <w:r>
                                <w:rPr>
                                  <w:color w:val="FFFFFF" w:themeColor="background1"/>
                                </w:rPr>
                                <w:t>Se conoce como parámetro al dato que se considera imprescindible para</w:t>
                              </w:r>
                              <w:r>
                                <w:rPr>
                                  <w:rStyle w:val="e24kjd"/>
                                </w:rPr>
                                <w:t xml:space="preserve"> el funcionamiento de un sistema o proceso.</w:t>
                              </w:r>
                            </w:p>
                            <w:p w:rsidR="00FB1E25" w:rsidRPr="00FD76DE" w:rsidRDefault="00FB1E25" w:rsidP="004E2D61">
                              <w:pPr>
                                <w:pStyle w:val="Ttulo1"/>
                                <w:spacing w:after="120"/>
                                <w:rPr>
                                  <w:i/>
                                  <w:color w:val="FFFFFF" w:themeColor="background1"/>
                                </w:rPr>
                              </w:pPr>
                              <w:r w:rsidRPr="00FD76DE">
                                <w:rPr>
                                  <w:i/>
                                  <w:color w:val="FFFFFF" w:themeColor="background1"/>
                                </w:rPr>
                                <w:t>Smartphone:</w:t>
                              </w:r>
                            </w:p>
                            <w:p w:rsidR="00FB1E25" w:rsidRPr="00FD76DE" w:rsidRDefault="00FB1E25" w:rsidP="004E2D61">
                              <w:r w:rsidRPr="00296A4B">
                                <w:t>El teléfono inteligente</w:t>
                              </w:r>
                              <w:r>
                                <w:t xml:space="preserve"> (</w:t>
                              </w:r>
                              <w:r w:rsidR="00627DC7">
                                <w:rPr>
                                  <w:i/>
                                  <w:u w:val="single"/>
                                </w:rPr>
                                <w:t>Smartp</w:t>
                              </w:r>
                              <w:r w:rsidR="00627DC7" w:rsidRPr="00FD76DE">
                                <w:rPr>
                                  <w:i/>
                                  <w:u w:val="single"/>
                                </w:rPr>
                                <w:t>hone</w:t>
                              </w:r>
                              <w:r w:rsidRPr="00296A4B">
                                <w:t xml:space="preserve">) es </w:t>
                              </w:r>
                              <w:r>
                                <w:t>un dispositivo tipo</w:t>
                              </w:r>
                              <w:r w:rsidRPr="00FD76DE">
                                <w:t xml:space="preserve"> computadora de bolsillo</w:t>
                              </w:r>
                              <w:r w:rsidRPr="00296A4B">
                                <w:t xml:space="preserve"> con las capacidades de un </w:t>
                              </w:r>
                              <w:r w:rsidRPr="00FD76DE">
                                <w:t>teléfono móvil/celular</w:t>
                              </w:r>
                              <w:r>
                                <w:t>.</w:t>
                              </w:r>
                              <w:r w:rsidRPr="00296A4B">
                                <w:t xml:space="preserve"> Estos dispositivos funcionan sobre una </w:t>
                              </w:r>
                              <w:r w:rsidRPr="00FD76DE">
                                <w:t xml:space="preserve">plataforma informática </w:t>
                              </w:r>
                              <w:r>
                                <w:t>de amplia cobertura y cuentan con</w:t>
                              </w:r>
                              <w:r w:rsidRPr="00296A4B">
                                <w:t xml:space="preserve"> </w:t>
                              </w:r>
                              <w:r>
                                <w:t xml:space="preserve">la </w:t>
                              </w:r>
                              <w:r w:rsidRPr="00296A4B">
                                <w:t>capac</w:t>
                              </w:r>
                              <w:r>
                                <w:t xml:space="preserve">idad de almacenar datos y la </w:t>
                              </w:r>
                              <w:r w:rsidRPr="00296A4B">
                                <w:t>de</w:t>
                              </w:r>
                              <w:r>
                                <w:t xml:space="preserve"> realizar tareas simultáneas;</w:t>
                              </w:r>
                              <w:r w:rsidRPr="00296A4B">
                                <w:t xml:space="preserve"> tareas</w:t>
                              </w:r>
                              <w:r>
                                <w:t xml:space="preserve"> que antes sólo era posible rea</w:t>
                              </w:r>
                              <w:r w:rsidRPr="00296A4B">
                                <w:t>liza</w:t>
                              </w:r>
                              <w:r>
                                <w:t xml:space="preserve">r por </w:t>
                              </w:r>
                              <w:r w:rsidRPr="00296A4B">
                                <w:t xml:space="preserve">una </w:t>
                              </w:r>
                              <w:r w:rsidRPr="00FD76DE">
                                <w:t>computadora</w:t>
                              </w:r>
                              <w:r>
                                <w:t>. Poseen</w:t>
                              </w:r>
                              <w:r w:rsidRPr="00296A4B">
                                <w:t xml:space="preserve"> una mayor conectividad que un teléfono convencional.</w:t>
                              </w:r>
                            </w:p>
                            <w:p w:rsidR="00FB1E25" w:rsidRDefault="00FB1E25">
                              <w:pPr>
                                <w:spacing w:line="360" w:lineRule="auto"/>
                                <w:rPr>
                                  <w:color w:val="FFFFFF" w:themeColor="background1"/>
                                  <w:sz w:val="24"/>
                                </w:rPr>
                              </w:pPr>
                            </w:p>
                            <w:p w:rsidR="00FB1E25" w:rsidRDefault="00FB1E25"/>
                          </w:txbxContent>
                        </wps:txbx>
                        <wps:bodyPr rot="0" spcFirstLastPara="0" vertOverflow="overflow" horzOverflow="overflow" vert="horz" wrap="square" lIns="274320" tIns="3108960" rIns="274320" bIns="182880" numCol="1" spcCol="0" rtlCol="0" fromWordArt="0" anchor="t" anchorCtr="0" forceAA="0" compatLnSpc="1">
                          <a:prstTxWarp prst="textNoShape">
                            <a:avLst/>
                          </a:prstTxWarp>
                          <a:noAutofit/>
                        </wps:bodyPr>
                      </wps:wsp>
                      <wps:wsp>
                        <wps:cNvPr id="93" name="Rectangle 93"/>
                        <wps:cNvSpPr/>
                        <wps:spPr>
                          <a:xfrm>
                            <a:off x="0" y="0"/>
                            <a:ext cx="3339101" cy="10058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43000</wp14:pctWidth>
                </wp14:sizeRelH>
                <wp14:sizeRelV relativeFrom="page">
                  <wp14:pctHeight>100000</wp14:pctHeight>
                </wp14:sizeRelV>
              </wp:anchor>
            </w:drawing>
          </mc:Choice>
          <mc:Fallback>
            <w:pict>
              <v:group id="Grupo 35" o:spid="_x0000_s1030" style="position:absolute;margin-left:211.7pt;margin-top:0;width:262.9pt;height:11in;z-index:-251659776;mso-width-percent:430;mso-height-percent:1000;mso-position-horizontal:outside;mso-position-horizontal-relative:page;mso-position-vertical:center;mso-position-vertical-relative:page;mso-width-percent:430;mso-height-percent:1000" coordsize="3339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">
                <v:rect id="Rectangle 24" o:spid="_x0000_s1031" style="position:absolute;left:6986;width:19431;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" fillcolor="#5b9bd5 [3204]" stroked="f" strokeweight="1pt">
                  <v:path arrowok="t"/>
                  <v:textbox inset="21.6pt,244.8pt,21.6pt,14.4pt">
                    <w:txbxContent>
                      <w:p w:rsidR="00FB1E25" w:rsidRDefault="00FB1E25">
                        <w:pPr>
                          <w:pStyle w:val="Ttulo1"/>
                          <w:spacing w:after="120"/>
                          <w:rPr>
                            <w:color w:val="FFFFFF" w:themeColor="background1"/>
                          </w:rPr>
                        </w:pPr>
                        <w:r>
                          <w:rPr>
                            <w:color w:val="FFFFFF" w:themeColor="background1"/>
                          </w:rPr>
                          <w:t>Parámetro:</w:t>
                        </w:r>
                      </w:p>
                      <w:p w:rsidR="00FB1E25" w:rsidRDefault="00FB1E25">
                        <w:pPr>
                          <w:spacing w:line="360" w:lineRule="auto"/>
                          <w:rPr>
                            <w:rStyle w:val="e24kjd"/>
                          </w:rPr>
                        </w:pPr>
                        <w:r>
                          <w:rPr>
                            <w:color w:val="FFFFFF" w:themeColor="background1"/>
                          </w:rPr>
                          <w:t>Se conoce como parámetro al dato que se considera imprescindible para</w:t>
                        </w:r>
                        <w:r>
                          <w:rPr>
                            <w:rStyle w:val="e24kjd"/>
                          </w:rPr>
                          <w:t xml:space="preserve"> el funcionamiento de un sistema o proceso.</w:t>
                        </w:r>
                      </w:p>
                      <w:p w:rsidR="00FB1E25" w:rsidRPr="00FD76DE" w:rsidRDefault="00FB1E25" w:rsidP="004E2D61">
                        <w:pPr>
                          <w:pStyle w:val="Ttulo1"/>
                          <w:spacing w:after="120"/>
                          <w:rPr>
                            <w:i/>
                            <w:color w:val="FFFFFF" w:themeColor="background1"/>
                          </w:rPr>
                        </w:pPr>
                        <w:r w:rsidRPr="00FD76DE">
                          <w:rPr>
                            <w:i/>
                            <w:color w:val="FFFFFF" w:themeColor="background1"/>
                          </w:rPr>
                          <w:t>Smartphone:</w:t>
                        </w:r>
                      </w:p>
                      <w:p w:rsidR="00FB1E25" w:rsidRPr="00FD76DE" w:rsidRDefault="00FB1E25" w:rsidP="004E2D61">
                        <w:r w:rsidRPr="00296A4B">
                          <w:t>El teléfono inteligente</w:t>
                        </w:r>
                        <w:r>
                          <w:t xml:space="preserve"> (</w:t>
                        </w:r>
                        <w:r w:rsidR="00627DC7">
                          <w:rPr>
                            <w:i/>
                            <w:u w:val="single"/>
                          </w:rPr>
                          <w:t>Smartp</w:t>
                        </w:r>
                        <w:r w:rsidR="00627DC7" w:rsidRPr="00FD76DE">
                          <w:rPr>
                            <w:i/>
                            <w:u w:val="single"/>
                          </w:rPr>
                          <w:t>hone</w:t>
                        </w:r>
                        <w:r w:rsidRPr="00296A4B">
                          <w:t xml:space="preserve">) es </w:t>
                        </w:r>
                        <w:r>
                          <w:t>un dispositivo tipo</w:t>
                        </w:r>
                        <w:r w:rsidRPr="00FD76DE">
                          <w:t xml:space="preserve"> computadora de bolsillo</w:t>
                        </w:r>
                        <w:r w:rsidRPr="00296A4B">
                          <w:t xml:space="preserve"> con las capacidades de un </w:t>
                        </w:r>
                        <w:r w:rsidRPr="00FD76DE">
                          <w:t>teléfono móvil/celular</w:t>
                        </w:r>
                        <w:r>
                          <w:t>.</w:t>
                        </w:r>
                        <w:r w:rsidRPr="00296A4B">
                          <w:t xml:space="preserve"> Estos dispositivos funcionan sobre una </w:t>
                        </w:r>
                        <w:r w:rsidRPr="00FD76DE">
                          <w:t xml:space="preserve">plataforma informática </w:t>
                        </w:r>
                        <w:r>
                          <w:t>de amplia cobertura y cuentan con</w:t>
                        </w:r>
                        <w:r w:rsidRPr="00296A4B">
                          <w:t xml:space="preserve"> </w:t>
                        </w:r>
                        <w:r>
                          <w:t xml:space="preserve">la </w:t>
                        </w:r>
                        <w:r w:rsidRPr="00296A4B">
                          <w:t>capac</w:t>
                        </w:r>
                        <w:r>
                          <w:t xml:space="preserve">idad de almacenar datos y la </w:t>
                        </w:r>
                        <w:r w:rsidRPr="00296A4B">
                          <w:t>de</w:t>
                        </w:r>
                        <w:r>
                          <w:t xml:space="preserve"> realizar tareas simultáneas;</w:t>
                        </w:r>
                        <w:r w:rsidRPr="00296A4B">
                          <w:t xml:space="preserve"> tareas</w:t>
                        </w:r>
                        <w:r>
                          <w:t xml:space="preserve"> que antes sólo era posible rea</w:t>
                        </w:r>
                        <w:r w:rsidRPr="00296A4B">
                          <w:t>liza</w:t>
                        </w:r>
                        <w:r>
                          <w:t xml:space="preserve">r por </w:t>
                        </w:r>
                        <w:r w:rsidRPr="00296A4B">
                          <w:t xml:space="preserve">una </w:t>
                        </w:r>
                        <w:r w:rsidRPr="00FD76DE">
                          <w:t>computadora</w:t>
                        </w:r>
                        <w:r>
                          <w:t>. Poseen</w:t>
                        </w:r>
                        <w:r w:rsidRPr="00296A4B">
                          <w:t xml:space="preserve"> una mayor conectividad que un teléfono convencional.</w:t>
                        </w:r>
                      </w:p>
                      <w:p w:rsidR="00FB1E25" w:rsidRDefault="00FB1E25">
                        <w:pPr>
                          <w:spacing w:line="360" w:lineRule="auto"/>
                          <w:rPr>
                            <w:color w:val="FFFFFF" w:themeColor="background1"/>
                            <w:sz w:val="24"/>
                          </w:rPr>
                        </w:pPr>
                      </w:p>
                      <w:p w:rsidR="00FB1E25" w:rsidRDefault="00FB1E25"/>
                      <w:p w:rsidR="00A532A0" w:rsidRDefault="00A532A0"/>
                      <w:p w:rsidR="00FB1E25" w:rsidRDefault="00FB1E25">
                        <w:pPr>
                          <w:pStyle w:val="Ttulo1"/>
                          <w:spacing w:after="120"/>
                          <w:rPr>
                            <w:color w:val="FFFFFF" w:themeColor="background1"/>
                          </w:rPr>
                        </w:pPr>
                        <w:r>
                          <w:rPr>
                            <w:color w:val="FFFFFF" w:themeColor="background1"/>
                          </w:rPr>
                          <w:t>Parámetro:</w:t>
                        </w:r>
                      </w:p>
                      <w:p w:rsidR="00FB1E25" w:rsidRDefault="00FB1E25">
                        <w:pPr>
                          <w:spacing w:line="360" w:lineRule="auto"/>
                          <w:rPr>
                            <w:rStyle w:val="e24kjd"/>
                          </w:rPr>
                        </w:pPr>
                        <w:r>
                          <w:rPr>
                            <w:color w:val="FFFFFF" w:themeColor="background1"/>
                          </w:rPr>
                          <w:t>Se conoce como parámetro al dato que se considera imprescindible para</w:t>
                        </w:r>
                        <w:r>
                          <w:rPr>
                            <w:rStyle w:val="e24kjd"/>
                          </w:rPr>
                          <w:t xml:space="preserve"> el funcionamiento de un sistema o proceso.</w:t>
                        </w:r>
                      </w:p>
                      <w:p w:rsidR="00FB1E25" w:rsidRPr="00FD76DE" w:rsidRDefault="00FB1E25" w:rsidP="004E2D61">
                        <w:pPr>
                          <w:pStyle w:val="Ttulo1"/>
                          <w:spacing w:after="120"/>
                          <w:rPr>
                            <w:i/>
                            <w:color w:val="FFFFFF" w:themeColor="background1"/>
                          </w:rPr>
                        </w:pPr>
                        <w:r w:rsidRPr="00FD76DE">
                          <w:rPr>
                            <w:i/>
                            <w:color w:val="FFFFFF" w:themeColor="background1"/>
                          </w:rPr>
                          <w:t>Smartphone:</w:t>
                        </w:r>
                      </w:p>
                      <w:p w:rsidR="00FB1E25" w:rsidRPr="00FD76DE" w:rsidRDefault="00FB1E25" w:rsidP="004E2D61">
                        <w:r w:rsidRPr="00296A4B">
                          <w:t>El teléfono inteligente</w:t>
                        </w:r>
                        <w:r>
                          <w:t xml:space="preserve"> (</w:t>
                        </w:r>
                        <w:r w:rsidR="00627DC7">
                          <w:rPr>
                            <w:i/>
                            <w:u w:val="single"/>
                          </w:rPr>
                          <w:t>Smartp</w:t>
                        </w:r>
                        <w:r w:rsidR="00627DC7" w:rsidRPr="00FD76DE">
                          <w:rPr>
                            <w:i/>
                            <w:u w:val="single"/>
                          </w:rPr>
                          <w:t>hone</w:t>
                        </w:r>
                        <w:r w:rsidRPr="00296A4B">
                          <w:t xml:space="preserve">) es </w:t>
                        </w:r>
                        <w:r>
                          <w:t>un dispositivo tipo</w:t>
                        </w:r>
                        <w:r w:rsidRPr="00FD76DE">
                          <w:t xml:space="preserve"> computadora de bolsillo</w:t>
                        </w:r>
                        <w:r w:rsidRPr="00296A4B">
                          <w:t xml:space="preserve"> con las capacidades de un </w:t>
                        </w:r>
                        <w:r w:rsidRPr="00FD76DE">
                          <w:t>teléfono móvil/celular</w:t>
                        </w:r>
                        <w:r>
                          <w:t>.</w:t>
                        </w:r>
                        <w:r w:rsidRPr="00296A4B">
                          <w:t xml:space="preserve"> Estos dispositivos funcionan sobre una </w:t>
                        </w:r>
                        <w:r w:rsidRPr="00FD76DE">
                          <w:t xml:space="preserve">plataforma informática </w:t>
                        </w:r>
                        <w:r>
                          <w:t>de amplia cobertura y cuentan con</w:t>
                        </w:r>
                        <w:r w:rsidRPr="00296A4B">
                          <w:t xml:space="preserve"> </w:t>
                        </w:r>
                        <w:r>
                          <w:t xml:space="preserve">la </w:t>
                        </w:r>
                        <w:r w:rsidRPr="00296A4B">
                          <w:t>capac</w:t>
                        </w:r>
                        <w:r>
                          <w:t xml:space="preserve">idad de almacenar datos y la </w:t>
                        </w:r>
                        <w:r w:rsidRPr="00296A4B">
                          <w:t>de</w:t>
                        </w:r>
                        <w:r>
                          <w:t xml:space="preserve"> realizar tareas simultáneas;</w:t>
                        </w:r>
                        <w:r w:rsidRPr="00296A4B">
                          <w:t xml:space="preserve"> tareas</w:t>
                        </w:r>
                        <w:r>
                          <w:t xml:space="preserve"> que antes sólo era posible rea</w:t>
                        </w:r>
                        <w:r w:rsidRPr="00296A4B">
                          <w:t>liza</w:t>
                        </w:r>
                        <w:r>
                          <w:t xml:space="preserve">r por </w:t>
                        </w:r>
                        <w:r w:rsidRPr="00296A4B">
                          <w:t xml:space="preserve">una </w:t>
                        </w:r>
                        <w:r w:rsidRPr="00FD76DE">
                          <w:t>computadora</w:t>
                        </w:r>
                        <w:r>
                          <w:t>. Poseen</w:t>
                        </w:r>
                        <w:r w:rsidRPr="00296A4B">
                          <w:t xml:space="preserve"> una mayor conectividad que un teléfono convencional.</w:t>
                        </w:r>
                      </w:p>
                      <w:p w:rsidR="00FB1E25" w:rsidRDefault="00FB1E25">
                        <w:pPr>
                          <w:spacing w:line="360" w:lineRule="auto"/>
                          <w:rPr>
                            <w:color w:val="FFFFFF" w:themeColor="background1"/>
                            <w:sz w:val="24"/>
                          </w:rPr>
                        </w:pPr>
                      </w:p>
                      <w:p w:rsidR="00FB1E25" w:rsidRDefault="00FB1E25"/>
                    </w:txbxContent>
                  </v:textbox>
                </v:rect>
                <v:rect id="Rectangle 93" o:spid="_x0000_s1032" style="position:absolute;width:33391;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" filled="f" stroked="f" strokeweight="1pt"/>
                <w10:wrap type="tight" anchorx="page" anchory="page"/>
              </v:group>
            </w:pict>
          </mc:Fallback>
        </mc:AlternateContent>
      </w:r>
    </w:p>
    <w:p w:rsidR="008E65C5" w:rsidRPr="008E65C5" w:rsidRDefault="008E65C5" w:rsidP="00FD38DC">
      <w:pPr>
        <w:pStyle w:val="Subttulo"/>
        <w:outlineLvl w:val="0"/>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Los signos vitales:</w:t>
      </w:r>
    </w:p>
    <w:p w:rsidR="005A58D0" w:rsidRDefault="008E65C5" w:rsidP="00AF4FC0">
      <w:pPr>
        <w:jc w:val="both"/>
      </w:pPr>
      <w:r>
        <w:t>S</w:t>
      </w:r>
      <w:r w:rsidR="003F4A01">
        <w:t>on indicadores que reflejan el estado fisiológico de los órganos fundamentales (</w:t>
      </w:r>
      <w:r w:rsidR="003F4A01" w:rsidRPr="003F4A01">
        <w:t>cerebro</w:t>
      </w:r>
      <w:r w:rsidR="003F4A01">
        <w:t xml:space="preserve">, </w:t>
      </w:r>
      <w:r w:rsidR="003F4A01" w:rsidRPr="003F4A01">
        <w:t>corazón</w:t>
      </w:r>
      <w:r w:rsidR="001211C7">
        <w:t xml:space="preserve"> y </w:t>
      </w:r>
      <w:r w:rsidR="003F4A01" w:rsidRPr="003F4A01">
        <w:t>pulmones</w:t>
      </w:r>
      <w:r w:rsidR="003F4A01">
        <w:t>). Expresan de manera inmediata los cambios funcionales que suceden en el organismo, cambios que de otra manera no podrían ser cualificados ni cuantificados.</w:t>
      </w:r>
    </w:p>
    <w:p w:rsidR="00265E7E" w:rsidRDefault="00265E7E" w:rsidP="00AF4FC0">
      <w:pPr>
        <w:jc w:val="both"/>
      </w:pPr>
      <w:r>
        <w:t>Los médicos desde la antigüedad han considerado un sin número de parámetros que dan significado a la condición de salud del cuerpo humano. Modernamente hay consenso en c</w:t>
      </w:r>
      <w:r w:rsidR="001211C7">
        <w:t>inco</w:t>
      </w:r>
      <w:r>
        <w:t xml:space="preserve"> parámetros fundamentales: </w:t>
      </w:r>
      <w:hyperlink r:id="rId10" w:tooltip="Temperatura corporal" w:history="1">
        <w:r w:rsidRPr="00265E7E">
          <w:t>Temperatura corporal</w:t>
        </w:r>
      </w:hyperlink>
      <w:r>
        <w:t xml:space="preserve">, </w:t>
      </w:r>
      <w:hyperlink r:id="rId11" w:history="1">
        <w:r w:rsidRPr="00265E7E">
          <w:t>Pulso</w:t>
        </w:r>
      </w:hyperlink>
      <w:r w:rsidRPr="00265E7E">
        <w:t xml:space="preserve"> (o </w:t>
      </w:r>
      <w:hyperlink r:id="rId12" w:tooltip="Frecuencia cardíaca" w:history="1">
        <w:r w:rsidRPr="00265E7E">
          <w:t>frecuencia cardíaca</w:t>
        </w:r>
      </w:hyperlink>
      <w:r w:rsidRPr="00265E7E">
        <w:t>)</w:t>
      </w:r>
      <w:r>
        <w:t xml:space="preserve">, </w:t>
      </w:r>
      <w:hyperlink r:id="rId13" w:tooltip="Presión arterial" w:history="1">
        <w:r w:rsidRPr="00265E7E">
          <w:t>Presión arterial</w:t>
        </w:r>
      </w:hyperlink>
      <w:r w:rsidR="001211C7">
        <w:t>,</w:t>
      </w:r>
      <w:r>
        <w:t xml:space="preserve"> </w:t>
      </w:r>
      <w:hyperlink r:id="rId14" w:tooltip="Frecuencia respiratoria" w:history="1">
        <w:r w:rsidRPr="00265E7E">
          <w:t>Frecuencia respiratoria</w:t>
        </w:r>
      </w:hyperlink>
      <w:r w:rsidR="001211C7">
        <w:t xml:space="preserve"> y la Saturación o concentración de oxígeno en la sangre</w:t>
      </w:r>
      <w:r>
        <w:t xml:space="preserve">. Cuyos valores promedio son característico de la madurez biológica del paciente y de otras condiciones internas y externas. Sin embargo, para el adulto humano, en general es aceptable la oscilación dentro de los siguientes </w:t>
      </w:r>
      <w:r w:rsidR="001211C7">
        <w:t>valores</w:t>
      </w:r>
      <w:r>
        <w:t>:</w:t>
      </w:r>
    </w:p>
    <w:p w:rsidR="00265E7E" w:rsidRPr="00265E7E" w:rsidRDefault="00265E7E" w:rsidP="00AF4FC0">
      <w:pPr>
        <w:pStyle w:val="Prrafodelista"/>
        <w:numPr>
          <w:ilvl w:val="0"/>
          <w:numId w:val="4"/>
        </w:numPr>
        <w:jc w:val="both"/>
      </w:pPr>
      <w:r>
        <w:t>Temperatura: 36-37 °</w:t>
      </w:r>
      <w:r w:rsidRPr="00265E7E">
        <w:t>C.</w:t>
      </w:r>
    </w:p>
    <w:p w:rsidR="00265E7E" w:rsidRPr="00265E7E" w:rsidRDefault="00265E7E" w:rsidP="00AF4FC0">
      <w:pPr>
        <w:pStyle w:val="Prrafodelista"/>
        <w:numPr>
          <w:ilvl w:val="0"/>
          <w:numId w:val="4"/>
        </w:numPr>
        <w:jc w:val="both"/>
      </w:pPr>
      <w:r w:rsidRPr="00265E7E">
        <w:t>Pulso o frecuencia cardíaca: 60-80 latidos por minuto.</w:t>
      </w:r>
    </w:p>
    <w:p w:rsidR="00265E7E" w:rsidRPr="00265E7E" w:rsidRDefault="00265E7E" w:rsidP="00AF4FC0">
      <w:pPr>
        <w:pStyle w:val="Prrafodelista"/>
        <w:numPr>
          <w:ilvl w:val="0"/>
          <w:numId w:val="4"/>
        </w:numPr>
        <w:jc w:val="both"/>
      </w:pPr>
      <w:r w:rsidRPr="00265E7E">
        <w:t>Presión arterial: 100/60 mm</w:t>
      </w:r>
      <w:r>
        <w:t xml:space="preserve"> </w:t>
      </w:r>
      <w:r w:rsidRPr="00265E7E">
        <w:t>Hg a 140/90 mm</w:t>
      </w:r>
      <w:r>
        <w:t xml:space="preserve"> </w:t>
      </w:r>
      <w:r w:rsidRPr="00265E7E">
        <w:t>Hg.</w:t>
      </w:r>
    </w:p>
    <w:p w:rsidR="00265E7E" w:rsidRDefault="00265E7E" w:rsidP="00AF4FC0">
      <w:pPr>
        <w:pStyle w:val="Prrafodelista"/>
        <w:numPr>
          <w:ilvl w:val="0"/>
          <w:numId w:val="4"/>
        </w:numPr>
        <w:jc w:val="both"/>
      </w:pPr>
      <w:r w:rsidRPr="00265E7E">
        <w:t>Frecuencia respiratoria: 12-20 ciclos por minuto.</w:t>
      </w:r>
    </w:p>
    <w:p w:rsidR="00855D0A" w:rsidRPr="00265E7E" w:rsidRDefault="00855D0A" w:rsidP="00AF4FC0">
      <w:pPr>
        <w:pStyle w:val="Prrafodelista"/>
        <w:numPr>
          <w:ilvl w:val="0"/>
          <w:numId w:val="4"/>
        </w:numPr>
        <w:jc w:val="both"/>
      </w:pPr>
      <w:r>
        <w:t>Saturación o concentración de oxígeno: &gt; 95 %.</w:t>
      </w:r>
    </w:p>
    <w:p w:rsidR="00265E7E" w:rsidRPr="00265E7E" w:rsidRDefault="001211C7" w:rsidP="00AF4FC0">
      <w:pPr>
        <w:jc w:val="both"/>
      </w:pPr>
      <w:r>
        <w:t>E</w:t>
      </w:r>
      <w:r w:rsidR="00AF4FC0">
        <w:t>stos parámetros indican el estado de salud de un paciente y son de conocimiento imprescindibles para su diagnóstico</w:t>
      </w:r>
      <w:r>
        <w:t xml:space="preserve"> médico</w:t>
      </w:r>
      <w:r w:rsidR="00AF4FC0">
        <w:t>: aunque no representan toda la información necesaria y conveniente.</w:t>
      </w:r>
    </w:p>
    <w:p w:rsidR="003F4A01" w:rsidRDefault="00265E7E" w:rsidP="00151975">
      <w:pPr>
        <w:jc w:val="both"/>
      </w:pPr>
      <w:r>
        <w:t xml:space="preserve"> </w:t>
      </w:r>
      <w:r w:rsidR="00151975">
        <w:t xml:space="preserve">Es posible concurrir una diversidad tecnológica para que converjan en la consideración de un diagnóstico médico remoto o sirvan como </w:t>
      </w:r>
      <w:r w:rsidR="001211C7">
        <w:t>alerta temprana</w:t>
      </w:r>
      <w:r w:rsidR="00151975">
        <w:t xml:space="preserve"> respecto al estado de saludo del sujeto monitoreado.</w:t>
      </w:r>
      <w:r w:rsidR="00FD3FC5">
        <w:t xml:space="preserve"> Esta concurrencia se beneficia del advenimiento y disposición de recursos tecnol</w:t>
      </w:r>
      <w:r w:rsidR="00433471">
        <w:t xml:space="preserve">ógicos como: </w:t>
      </w:r>
      <w:r w:rsidR="00FD3FC5">
        <w:t>microprocesadores, Smartphone, las redes (bluetooth, wifi, ethernet, etc.), las API (</w:t>
      </w:r>
      <w:r w:rsidR="00FD3FC5" w:rsidRPr="00FD3FC5">
        <w:rPr>
          <w:rStyle w:val="e24kjd"/>
          <w:i/>
        </w:rPr>
        <w:t>Application Programming Interface</w:t>
      </w:r>
      <w:r w:rsidR="00FD3FC5" w:rsidRPr="00FD3FC5">
        <w:rPr>
          <w:i/>
        </w:rPr>
        <w:t>)</w:t>
      </w:r>
      <w:r w:rsidR="00FD3FC5">
        <w:t xml:space="preserve"> y </w:t>
      </w:r>
      <w:r w:rsidR="001211C7">
        <w:t>otros</w:t>
      </w:r>
      <w:r w:rsidR="00433471">
        <w:t xml:space="preserve"> </w:t>
      </w:r>
      <w:r w:rsidR="00FD3FC5">
        <w:t xml:space="preserve">recursos de software </w:t>
      </w:r>
      <w:r w:rsidR="00433471">
        <w:rPr>
          <w:rFonts w:cstheme="minorHAnsi"/>
        </w:rPr>
        <w:t>ꟷ</w:t>
      </w:r>
      <w:r w:rsidR="00433471">
        <w:t xml:space="preserve">algunos </w:t>
      </w:r>
      <w:r w:rsidR="00FD3FC5">
        <w:t>gratuitos</w:t>
      </w:r>
      <w:r w:rsidR="00433471">
        <w:rPr>
          <w:rFonts w:cstheme="minorHAnsi"/>
        </w:rPr>
        <w:t>ꟷ</w:t>
      </w:r>
      <w:r w:rsidR="00FD3FC5">
        <w:t xml:space="preserve"> de empresas como Google™ (ejemplo: </w:t>
      </w:r>
      <w:r w:rsidR="009B4F10" w:rsidRPr="009B4F10">
        <w:rPr>
          <w:i/>
        </w:rPr>
        <w:t>Google Apps Script</w:t>
      </w:r>
      <w:r w:rsidR="009B4F10">
        <w:t xml:space="preserve"> </w:t>
      </w:r>
      <w:r w:rsidR="004E71A8">
        <w:t>y</w:t>
      </w:r>
      <w:r w:rsidR="009B4F10">
        <w:t xml:space="preserve"> </w:t>
      </w:r>
      <w:r w:rsidR="009B4F10" w:rsidRPr="00433471">
        <w:rPr>
          <w:i/>
        </w:rPr>
        <w:t>Google Sheet</w:t>
      </w:r>
      <w:r w:rsidR="00FD3FC5">
        <w:t xml:space="preserve">). </w:t>
      </w:r>
    </w:p>
    <w:p w:rsidR="006B7C3D" w:rsidRPr="006B0372" w:rsidRDefault="00194B35" w:rsidP="00FD38DC">
      <w:pPr>
        <w:pStyle w:val="Subttulo"/>
        <w:outlineLvl w:val="0"/>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w:lastRenderedPageBreak/>
        <mc:AlternateContent>
          <mc:Choice Requires="wpg">
            <w:drawing>
              <wp:anchor distT="0" distB="0" distL="114300" distR="114300" simplePos="0" relativeHeight="251644416" behindDoc="1" locked="0" layoutInCell="1" allowOverlap="1" wp14:anchorId="684BE891" wp14:editId="4325FFCE">
                <wp:simplePos x="0" y="0"/>
                <wp:positionH relativeFrom="page">
                  <wp:posOffset>0</wp:posOffset>
                </wp:positionH>
                <wp:positionV relativeFrom="page">
                  <wp:posOffset>0</wp:posOffset>
                </wp:positionV>
                <wp:extent cx="3338830" cy="11833225"/>
                <wp:effectExtent l="0" t="0" r="0" b="0"/>
                <wp:wrapThrough wrapText="bothSides">
                  <wp:wrapPolygon edited="0">
                    <wp:start x="4313" y="0"/>
                    <wp:lineTo x="739" y="82"/>
                    <wp:lineTo x="370" y="123"/>
                    <wp:lineTo x="370" y="18205"/>
                    <wp:lineTo x="1109" y="18327"/>
                    <wp:lineTo x="4313" y="18327"/>
                    <wp:lineTo x="4313" y="21559"/>
                    <wp:lineTo x="16884" y="21559"/>
                    <wp:lineTo x="16884" y="18327"/>
                    <wp:lineTo x="20335" y="18327"/>
                    <wp:lineTo x="21321" y="18164"/>
                    <wp:lineTo x="21321" y="164"/>
                    <wp:lineTo x="20704" y="82"/>
                    <wp:lineTo x="16884" y="0"/>
                    <wp:lineTo x="4313" y="0"/>
                  </wp:wrapPolygon>
                </wp:wrapThrough>
                <wp:docPr id="1" name="Grupo 1"/>
                <wp:cNvGraphicFramePr/>
                <a:graphic xmlns:a="http://schemas.openxmlformats.org/drawingml/2006/main">
                  <a:graphicData uri="http://schemas.microsoft.com/office/word/2010/wordprocessingGroup">
                    <wpg:wgp>
                      <wpg:cNvGrpSpPr/>
                      <wpg:grpSpPr>
                        <a:xfrm>
                          <a:off x="0" y="0"/>
                          <a:ext cx="3338830" cy="11833225"/>
                          <a:chOff x="0" y="0"/>
                          <a:chExt cx="3339101" cy="11833225"/>
                        </a:xfrm>
                      </wpg:grpSpPr>
                      <wps:wsp>
                        <wps:cNvPr id="2" name="Rectangle 24"/>
                        <wps:cNvSpPr>
                          <a:spLocks/>
                        </wps:cNvSpPr>
                        <wps:spPr>
                          <a:xfrm>
                            <a:off x="704547" y="0"/>
                            <a:ext cx="1892300" cy="1183322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B1E25" w:rsidRPr="00FD76DE" w:rsidRDefault="00FB1E25" w:rsidP="00742D77">
                              <w:pPr>
                                <w:pStyle w:val="Ttulo1"/>
                                <w:spacing w:after="120"/>
                                <w:rPr>
                                  <w:i/>
                                  <w:color w:val="FFFFFF" w:themeColor="background1"/>
                                </w:rPr>
                              </w:pPr>
                              <w:r>
                                <w:rPr>
                                  <w:i/>
                                  <w:color w:val="FFFFFF" w:themeColor="background1"/>
                                </w:rPr>
                                <w:t>WBAN</w:t>
                              </w:r>
                              <w:r w:rsidRPr="00FD76DE">
                                <w:rPr>
                                  <w:i/>
                                  <w:color w:val="FFFFFF" w:themeColor="background1"/>
                                </w:rPr>
                                <w:t>:</w:t>
                              </w:r>
                            </w:p>
                            <w:p w:rsidR="00FB1E25" w:rsidRDefault="00FB1E25" w:rsidP="004778A3">
                              <w:r>
                                <w:t xml:space="preserve">WBAN </w:t>
                              </w:r>
                              <w:r w:rsidRPr="00332C60">
                                <w:t xml:space="preserve"> (</w:t>
                              </w:r>
                              <w:r w:rsidRPr="00A07336">
                                <w:rPr>
                                  <w:i/>
                                </w:rPr>
                                <w:t>Wireless Body Area Network</w:t>
                              </w:r>
                              <w:r w:rsidRPr="00332C60">
                                <w:t xml:space="preserve">), red de área corporal, es una </w:t>
                              </w:r>
                              <w:hyperlink r:id="rId15" w:tooltip="Red inalámbrica" w:history="1">
                                <w:r w:rsidRPr="00332C60">
                                  <w:t>red de comunicación inalámbrica</w:t>
                                </w:r>
                              </w:hyperlink>
                              <w:r w:rsidRPr="00332C60">
                                <w:t xml:space="preserve"> entre dispositivos de baja potencia utilizados en el </w:t>
                              </w:r>
                              <w:hyperlink r:id="rId16" w:tooltip="Cuerpo humano" w:history="1">
                                <w:r w:rsidRPr="00332C60">
                                  <w:t>cuerpo</w:t>
                                </w:r>
                              </w:hyperlink>
                              <w:r w:rsidRPr="00332C60">
                                <w:t xml:space="preserve">, consiste en un conjunto móvil y </w:t>
                              </w:r>
                              <w:r>
                                <w:t xml:space="preserve">compacto de comunicación entre sensores, </w:t>
                              </w:r>
                              <w:r w:rsidRPr="00332C60">
                                <w:t xml:space="preserve">por ejemplo </w:t>
                              </w:r>
                              <w:r>
                                <w:t>microchip</w:t>
                              </w:r>
                              <w:r w:rsidRPr="00332C60">
                                <w:t>,</w:t>
                              </w:r>
                              <w:r>
                                <w:t xml:space="preserve"> micrófonos </w:t>
                              </w:r>
                              <w:r w:rsidRPr="00332C60">
                                <w:t xml:space="preserve"> </w:t>
                              </w:r>
                              <w:r>
                                <w:t xml:space="preserve">y dispositivos sensores de parámetros corporales, </w:t>
                              </w:r>
                              <w:r w:rsidRPr="00332C60">
                                <w:t>etc.</w:t>
                              </w:r>
                              <w:r>
                                <w:t xml:space="preserve"> La red puede estar formada por dispositivos (</w:t>
                              </w:r>
                              <w:hyperlink r:id="rId17" w:tooltip="Sensor" w:history="1">
                                <w:r w:rsidRPr="00451840">
                                  <w:t>sensores</w:t>
                                </w:r>
                              </w:hyperlink>
                              <w:r>
                                <w:t xml:space="preserve">) implantados en el </w:t>
                              </w:r>
                              <w:hyperlink r:id="rId18" w:tooltip="Cuerpo humano" w:history="1">
                                <w:r w:rsidRPr="00451840">
                                  <w:t>cuerpo</w:t>
                                </w:r>
                              </w:hyperlink>
                              <w:r>
                                <w:t>.</w:t>
                              </w:r>
                            </w:p>
                          </w:txbxContent>
                        </wps:txbx>
                        <wps:bodyPr rot="0" spcFirstLastPara="0" vertOverflow="overflow" horzOverflow="overflow" vert="horz" wrap="square" lIns="274320" tIns="3108960" rIns="274320" bIns="182880" numCol="1" spcCol="0" rtlCol="0" fromWordArt="0" anchor="t" anchorCtr="0" forceAA="0" compatLnSpc="1">
                          <a:prstTxWarp prst="textNoShape">
                            <a:avLst/>
                          </a:prstTxWarp>
                          <a:noAutofit/>
                        </wps:bodyPr>
                      </wps:wsp>
                      <wps:wsp>
                        <wps:cNvPr id="3" name="Rectangle 93"/>
                        <wps:cNvSpPr/>
                        <wps:spPr>
                          <a:xfrm>
                            <a:off x="0" y="0"/>
                            <a:ext cx="3339101" cy="10058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100000</wp14:pctHeight>
                </wp14:sizeRelV>
              </wp:anchor>
            </w:drawing>
          </mc:Choice>
          <mc:Fallback>
            <w:pict>
              <v:group w14:anchorId="684BE891" id="Grupo 1" o:spid="_x0000_s1033" style="position:absolute;margin-left:0;margin-top:0;width:262.9pt;height:931.75pt;z-index:-251672064;mso-height-percent:1000;mso-position-horizontal-relative:page;mso-position-vertical-relative:page;mso-height-percent:1000" coordsize="33391,118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">
                <v:rect id="Rectangle 24" o:spid="_x0000_s1034" style="position:absolute;left:7045;width:18923;height:118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" fillcolor="#5b9bd5 [3204]" stroked="f" strokeweight="1pt">
                  <v:path arrowok="t"/>
                  <v:textbox inset="21.6pt,244.8pt,21.6pt,14.4pt">
                    <w:txbxContent>
                      <w:p w:rsidR="00FB1E25" w:rsidRPr="00FD76DE" w:rsidRDefault="00FB1E25" w:rsidP="00742D77">
                        <w:pPr>
                          <w:pStyle w:val="Ttulo1"/>
                          <w:spacing w:after="120"/>
                          <w:rPr>
                            <w:i/>
                            <w:color w:val="FFFFFF" w:themeColor="background1"/>
                          </w:rPr>
                        </w:pPr>
                        <w:r>
                          <w:rPr>
                            <w:i/>
                            <w:color w:val="FFFFFF" w:themeColor="background1"/>
                          </w:rPr>
                          <w:t>WBAN</w:t>
                        </w:r>
                        <w:r w:rsidRPr="00FD76DE">
                          <w:rPr>
                            <w:i/>
                            <w:color w:val="FFFFFF" w:themeColor="background1"/>
                          </w:rPr>
                          <w:t>:</w:t>
                        </w:r>
                      </w:p>
                      <w:p w:rsidR="00FB1E25" w:rsidRDefault="00FB1E25" w:rsidP="004778A3">
                        <w:r>
                          <w:t xml:space="preserve">WBAN </w:t>
                        </w:r>
                        <w:r w:rsidRPr="00332C60">
                          <w:t xml:space="preserve"> (</w:t>
                        </w:r>
                        <w:r w:rsidRPr="00A07336">
                          <w:rPr>
                            <w:i/>
                          </w:rPr>
                          <w:t>Wireless Body Area Network</w:t>
                        </w:r>
                        <w:r w:rsidRPr="00332C60">
                          <w:t xml:space="preserve">), red de área corporal, es una </w:t>
                        </w:r>
                        <w:hyperlink r:id="rId19" w:tooltip="Red inalámbrica" w:history="1">
                          <w:r w:rsidRPr="00332C60">
                            <w:t>red de comunicación inalámbrica</w:t>
                          </w:r>
                        </w:hyperlink>
                        <w:r w:rsidRPr="00332C60">
                          <w:t xml:space="preserve"> entre dispositivos de baja potencia utilizados en el </w:t>
                        </w:r>
                        <w:hyperlink r:id="rId20" w:tooltip="Cuerpo humano" w:history="1">
                          <w:r w:rsidRPr="00332C60">
                            <w:t>cuerpo</w:t>
                          </w:r>
                        </w:hyperlink>
                        <w:r w:rsidRPr="00332C60">
                          <w:t xml:space="preserve">, consiste en un conjunto móvil y </w:t>
                        </w:r>
                        <w:r>
                          <w:t xml:space="preserve">compacto de comunicación entre sensores, </w:t>
                        </w:r>
                        <w:r w:rsidRPr="00332C60">
                          <w:t xml:space="preserve">por ejemplo </w:t>
                        </w:r>
                        <w:r>
                          <w:t>microchip</w:t>
                        </w:r>
                        <w:r w:rsidRPr="00332C60">
                          <w:t>,</w:t>
                        </w:r>
                        <w:r>
                          <w:t xml:space="preserve"> micrófonos </w:t>
                        </w:r>
                        <w:r w:rsidRPr="00332C60">
                          <w:t xml:space="preserve"> </w:t>
                        </w:r>
                        <w:r>
                          <w:t xml:space="preserve">y dispositivos sensores de parámetros corporales, </w:t>
                        </w:r>
                        <w:r w:rsidRPr="00332C60">
                          <w:t>etc.</w:t>
                        </w:r>
                        <w:r>
                          <w:t xml:space="preserve"> La red puede estar formada por dispositivos (</w:t>
                        </w:r>
                        <w:hyperlink r:id="rId21" w:tooltip="Sensor" w:history="1">
                          <w:r w:rsidRPr="00451840">
                            <w:t>sensores</w:t>
                          </w:r>
                        </w:hyperlink>
                        <w:r>
                          <w:t xml:space="preserve">) implantados en el </w:t>
                        </w:r>
                        <w:hyperlink r:id="rId22" w:tooltip="Cuerpo humano" w:history="1">
                          <w:r w:rsidRPr="00451840">
                            <w:t>cuerpo</w:t>
                          </w:r>
                        </w:hyperlink>
                        <w:r>
                          <w:t>.</w:t>
                        </w:r>
                      </w:p>
                    </w:txbxContent>
                  </v:textbox>
                </v:rect>
                <v:rect id="Rectangle 93" o:spid="_x0000_s1035" style="position:absolute;width:33391;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DAWwgAAANoAAAAPAAAAZHJzL2Rvd25yZXYueG1sRI/NasMw&#10;EITvgbyD2EBuiZwG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AbCDAWwgAAANoAAAAPAAAA&#10;AAAAAAAAAAAAAAcCAABkcnMvZG93bnJldi54bWxQSwUGAAAAAAMAAwC3AAAA9gIAAAAA&#10;" filled="f" stroked="f" strokeweight="1pt"/>
                <w10:wrap type="through" anchorx="page" anchory="page"/>
              </v:group>
            </w:pict>
          </mc:Fallback>
        </mc:AlternateContent>
      </w:r>
      <w:r w:rsidR="006B7C3D" w:rsidRPr="006B0372">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El Sistema de monitoreo </w:t>
      </w:r>
      <w:r w:rsidR="000C5B5A" w:rsidRPr="006B0372">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remoto:</w:t>
      </w:r>
    </w:p>
    <w:p w:rsidR="005076D0" w:rsidRDefault="00CA45EA" w:rsidP="006B7C3D">
      <w:pPr>
        <w:jc w:val="both"/>
      </w:pPr>
      <w:r>
        <w:t xml:space="preserve">Actualmente los </w:t>
      </w:r>
      <w:r w:rsidR="00364253">
        <w:t>“teléfonos celulares” en general, en casi todas las gamas y presentaciones, disponen de comunicación mediante redes PAN (</w:t>
      </w:r>
      <w:r w:rsidR="00364253" w:rsidRPr="00364253">
        <w:rPr>
          <w:i/>
        </w:rPr>
        <w:t>Personal Area Network</w:t>
      </w:r>
      <w:r w:rsidR="00364253" w:rsidRPr="00364253">
        <w:t>); un estándar de red para la comunicación entre distintos dispositivos (</w:t>
      </w:r>
      <w:r w:rsidR="000C5B5A">
        <w:t xml:space="preserve">ejemplo: </w:t>
      </w:r>
      <w:r w:rsidR="00364253" w:rsidRPr="00364253">
        <w:t>computadoras, puntos de acceso</w:t>
      </w:r>
      <w:r w:rsidR="000C5B5A">
        <w:t xml:space="preserve"> a internet, </w:t>
      </w:r>
      <w:r>
        <w:t>Smartphone</w:t>
      </w:r>
      <w:r w:rsidR="000C5B5A">
        <w:t xml:space="preserve"> y tablas)</w:t>
      </w:r>
      <w:r w:rsidR="00364253" w:rsidRPr="00364253">
        <w:t>.</w:t>
      </w:r>
      <w:r w:rsidR="005076D0">
        <w:t xml:space="preserve"> </w:t>
      </w:r>
    </w:p>
    <w:p w:rsidR="00364253" w:rsidRDefault="005076D0" w:rsidP="006B7C3D">
      <w:pPr>
        <w:jc w:val="both"/>
      </w:pPr>
      <w:r w:rsidRPr="00742D77">
        <w:t>El concepto de redes centradas en las personas</w:t>
      </w:r>
      <w:r>
        <w:t xml:space="preserve"> </w:t>
      </w:r>
      <w:r w:rsidR="004E2D61">
        <w:t xml:space="preserve">WBAN </w:t>
      </w:r>
      <w:r w:rsidR="004E2D61" w:rsidRPr="00332C60">
        <w:t xml:space="preserve"> (</w:t>
      </w:r>
      <w:r w:rsidR="004E2D61" w:rsidRPr="004E2D61">
        <w:rPr>
          <w:i/>
        </w:rPr>
        <w:t>Wireless Body Area Network</w:t>
      </w:r>
      <w:r w:rsidR="004E2D61" w:rsidRPr="00332C60">
        <w:t>),</w:t>
      </w:r>
      <w:r w:rsidR="004E2D61">
        <w:t xml:space="preserve"> </w:t>
      </w:r>
      <w:r>
        <w:t>permite incluir al cuerpo humano como un dispositivo</w:t>
      </w:r>
      <w:r w:rsidR="00CA45EA">
        <w:t xml:space="preserve"> supervisado e</w:t>
      </w:r>
      <w:r>
        <w:t xml:space="preserve"> </w:t>
      </w:r>
      <w:r w:rsidR="00296A4B">
        <w:t>ubicuo</w:t>
      </w:r>
      <w:r w:rsidR="00296A4B">
        <w:rPr>
          <w:rStyle w:val="Refdenotaalpie"/>
        </w:rPr>
        <w:footnoteReference w:id="1"/>
      </w:r>
      <w:r w:rsidR="00296A4B">
        <w:t xml:space="preserve"> </w:t>
      </w:r>
      <w:r>
        <w:t xml:space="preserve"> dentro de la red</w:t>
      </w:r>
      <w:r w:rsidR="00742D77">
        <w:t>.</w:t>
      </w:r>
    </w:p>
    <w:p w:rsidR="00296A4B" w:rsidRDefault="006A3A0E" w:rsidP="00296A4B">
      <w:pPr>
        <w:ind w:left="720" w:hanging="720"/>
        <w:jc w:val="both"/>
      </w:pPr>
      <w:r>
        <w:rPr>
          <w:noProof/>
        </w:rPr>
        <mc:AlternateContent>
          <mc:Choice Requires="wpg">
            <w:drawing>
              <wp:anchor distT="0" distB="0" distL="114300" distR="114300" simplePos="0" relativeHeight="251647488" behindDoc="1" locked="0" layoutInCell="1" allowOverlap="1" wp14:anchorId="23D368B7" wp14:editId="0064F705">
                <wp:simplePos x="0" y="0"/>
                <wp:positionH relativeFrom="page">
                  <wp:posOffset>4558389</wp:posOffset>
                </wp:positionH>
                <wp:positionV relativeFrom="page">
                  <wp:posOffset>10191115</wp:posOffset>
                </wp:positionV>
                <wp:extent cx="3338830" cy="11833225"/>
                <wp:effectExtent l="0" t="0" r="0" b="0"/>
                <wp:wrapTight wrapText="bothSides">
                  <wp:wrapPolygon edited="0">
                    <wp:start x="3940" y="0"/>
                    <wp:lineTo x="739" y="82"/>
                    <wp:lineTo x="369" y="123"/>
                    <wp:lineTo x="369" y="18205"/>
                    <wp:lineTo x="1108" y="18327"/>
                    <wp:lineTo x="3940" y="18327"/>
                    <wp:lineTo x="3940" y="21559"/>
                    <wp:lineTo x="16499" y="21559"/>
                    <wp:lineTo x="16499" y="18327"/>
                    <wp:lineTo x="20192" y="18327"/>
                    <wp:lineTo x="21300" y="18164"/>
                    <wp:lineTo x="21300" y="164"/>
                    <wp:lineTo x="20685" y="82"/>
                    <wp:lineTo x="16499" y="0"/>
                    <wp:lineTo x="3940" y="0"/>
                  </wp:wrapPolygon>
                </wp:wrapTight>
                <wp:docPr id="11" name="Grupo 11"/>
                <wp:cNvGraphicFramePr/>
                <a:graphic xmlns:a="http://schemas.openxmlformats.org/drawingml/2006/main">
                  <a:graphicData uri="http://schemas.microsoft.com/office/word/2010/wordprocessingGroup">
                    <wpg:wgp>
                      <wpg:cNvGrpSpPr/>
                      <wpg:grpSpPr>
                        <a:xfrm>
                          <a:off x="0" y="0"/>
                          <a:ext cx="3338830" cy="11833225"/>
                          <a:chOff x="0" y="0"/>
                          <a:chExt cx="3339101" cy="11833225"/>
                        </a:xfrm>
                      </wpg:grpSpPr>
                      <wps:wsp>
                        <wps:cNvPr id="13" name="Rectangle 24"/>
                        <wps:cNvSpPr>
                          <a:spLocks/>
                        </wps:cNvSpPr>
                        <wps:spPr>
                          <a:xfrm>
                            <a:off x="644908" y="0"/>
                            <a:ext cx="1892300" cy="1183322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B1E25" w:rsidRPr="00FD76DE" w:rsidRDefault="00FB1E25" w:rsidP="006A3A0E">
                              <w:pPr>
                                <w:pStyle w:val="Ttulo1"/>
                                <w:spacing w:after="120"/>
                                <w:rPr>
                                  <w:i/>
                                  <w:color w:val="FFFFFF" w:themeColor="background1"/>
                                </w:rPr>
                              </w:pPr>
                              <w:r>
                                <w:rPr>
                                  <w:i/>
                                  <w:color w:val="FFFFFF" w:themeColor="background1"/>
                                </w:rPr>
                                <w:t>WBAN</w:t>
                              </w:r>
                              <w:r w:rsidRPr="00FD76DE">
                                <w:rPr>
                                  <w:i/>
                                  <w:color w:val="FFFFFF" w:themeColor="background1"/>
                                </w:rPr>
                                <w:t>:</w:t>
                              </w:r>
                            </w:p>
                            <w:p w:rsidR="00FB1E25" w:rsidRDefault="00FB1E25" w:rsidP="006A3A0E">
                              <w:r>
                                <w:t xml:space="preserve">WBAN </w:t>
                              </w:r>
                              <w:r w:rsidRPr="00332C60">
                                <w:t xml:space="preserve"> (</w:t>
                              </w:r>
                              <w:r w:rsidRPr="004E2D61">
                                <w:rPr>
                                  <w:i/>
                                </w:rPr>
                                <w:t>Wireless Body Area Network</w:t>
                              </w:r>
                              <w:r w:rsidRPr="00332C60">
                                <w:t xml:space="preserve">), red de área corporal, es una </w:t>
                              </w:r>
                              <w:hyperlink r:id="rId23" w:tooltip="Red inalámbrica" w:history="1">
                                <w:r w:rsidRPr="00332C60">
                                  <w:t>red de comunicación inalámbrica</w:t>
                                </w:r>
                              </w:hyperlink>
                              <w:r w:rsidRPr="00332C60">
                                <w:t xml:space="preserve"> entre dispositivos de baja potencia utilizados en el </w:t>
                              </w:r>
                              <w:hyperlink r:id="rId24" w:tooltip="Cuerpo humano" w:history="1">
                                <w:r w:rsidRPr="00332C60">
                                  <w:t>cuerpo</w:t>
                                </w:r>
                              </w:hyperlink>
                              <w:r w:rsidRPr="00332C60">
                                <w:t xml:space="preserve">, consiste en un conjunto móvil y </w:t>
                              </w:r>
                              <w:r>
                                <w:t xml:space="preserve">compacto de comunicación entre sensores, </w:t>
                              </w:r>
                              <w:r w:rsidRPr="00332C60">
                                <w:t xml:space="preserve">por ejemplo </w:t>
                              </w:r>
                              <w:r>
                                <w:t>microchip</w:t>
                              </w:r>
                              <w:r w:rsidRPr="00332C60">
                                <w:t>,</w:t>
                              </w:r>
                              <w:r>
                                <w:t xml:space="preserve"> micrófonos </w:t>
                              </w:r>
                              <w:r w:rsidRPr="00332C60">
                                <w:t xml:space="preserve"> </w:t>
                              </w:r>
                              <w:r>
                                <w:t xml:space="preserve">y dispositivos sensores de parámetros corporales, </w:t>
                              </w:r>
                              <w:r w:rsidRPr="00332C60">
                                <w:t>etc.</w:t>
                              </w:r>
                              <w:r>
                                <w:t xml:space="preserve"> La red puede estar formada por dispositivos (</w:t>
                              </w:r>
                              <w:hyperlink r:id="rId25" w:tooltip="Sensor" w:history="1">
                                <w:r w:rsidRPr="00451840">
                                  <w:t>sensores</w:t>
                                </w:r>
                              </w:hyperlink>
                              <w:r>
                                <w:t xml:space="preserve">) implantados en el </w:t>
                              </w:r>
                              <w:hyperlink r:id="rId26" w:tooltip="Cuerpo humano" w:history="1">
                                <w:r w:rsidRPr="00451840">
                                  <w:t>cuerpo</w:t>
                                </w:r>
                              </w:hyperlink>
                              <w:r>
                                <w:t>.</w:t>
                              </w:r>
                            </w:p>
                          </w:txbxContent>
                        </wps:txbx>
                        <wps:bodyPr rot="0" spcFirstLastPara="0" vertOverflow="overflow" horzOverflow="overflow" vert="horz" wrap="square" lIns="274320" tIns="3108960" rIns="274320" bIns="182880" numCol="1" spcCol="0" rtlCol="0" fromWordArt="0" anchor="t" anchorCtr="0" forceAA="0" compatLnSpc="1">
                          <a:prstTxWarp prst="textNoShape">
                            <a:avLst/>
                          </a:prstTxWarp>
                          <a:noAutofit/>
                        </wps:bodyPr>
                      </wps:wsp>
                      <wps:wsp>
                        <wps:cNvPr id="15" name="Rectangle 93"/>
                        <wps:cNvSpPr/>
                        <wps:spPr>
                          <a:xfrm>
                            <a:off x="0" y="0"/>
                            <a:ext cx="3339101" cy="10058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43000</wp14:pctWidth>
                </wp14:sizeRelH>
                <wp14:sizeRelV relativeFrom="page">
                  <wp14:pctHeight>100000</wp14:pctHeight>
                </wp14:sizeRelV>
              </wp:anchor>
            </w:drawing>
          </mc:Choice>
          <mc:Fallback>
            <w:pict>
              <v:group w14:anchorId="23D368B7" id="Grupo 11" o:spid="_x0000_s1036" style="position:absolute;left:0;text-align:left;margin-left:358.95pt;margin-top:802.45pt;width:262.9pt;height:931.75pt;z-index:-251668992;mso-width-percent:430;mso-height-percent:1000;mso-position-horizontal-relative:page;mso-position-vertical-relative:page;mso-width-percent:430;mso-height-percent:1000" coordsize="33391,118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">
                <v:rect id="Rectangle 24" o:spid="_x0000_s1037" style="position:absolute;left:6449;width:18923;height:118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" fillcolor="#5b9bd5 [3204]" stroked="f" strokeweight="1pt">
                  <v:path arrowok="t"/>
                  <v:textbox inset="21.6pt,244.8pt,21.6pt,14.4pt">
                    <w:txbxContent>
                      <w:p w:rsidR="00FB1E25" w:rsidRPr="00FD76DE" w:rsidRDefault="00FB1E25" w:rsidP="006A3A0E">
                        <w:pPr>
                          <w:pStyle w:val="Ttulo1"/>
                          <w:spacing w:after="120"/>
                          <w:rPr>
                            <w:i/>
                            <w:color w:val="FFFFFF" w:themeColor="background1"/>
                          </w:rPr>
                        </w:pPr>
                        <w:r>
                          <w:rPr>
                            <w:i/>
                            <w:color w:val="FFFFFF" w:themeColor="background1"/>
                          </w:rPr>
                          <w:t>WBAN</w:t>
                        </w:r>
                        <w:r w:rsidRPr="00FD76DE">
                          <w:rPr>
                            <w:i/>
                            <w:color w:val="FFFFFF" w:themeColor="background1"/>
                          </w:rPr>
                          <w:t>:</w:t>
                        </w:r>
                      </w:p>
                      <w:p w:rsidR="00FB1E25" w:rsidRDefault="00FB1E25" w:rsidP="006A3A0E">
                        <w:r>
                          <w:t xml:space="preserve">WBAN </w:t>
                        </w:r>
                        <w:r w:rsidRPr="00332C60">
                          <w:t xml:space="preserve"> (</w:t>
                        </w:r>
                        <w:r w:rsidRPr="004E2D61">
                          <w:rPr>
                            <w:i/>
                          </w:rPr>
                          <w:t>Wireless Body Area Network</w:t>
                        </w:r>
                        <w:r w:rsidRPr="00332C60">
                          <w:t xml:space="preserve">), red de área corporal, es una </w:t>
                        </w:r>
                        <w:hyperlink r:id="rId27" w:tooltip="Red inalámbrica" w:history="1">
                          <w:r w:rsidRPr="00332C60">
                            <w:t>red de comunicación inalámbrica</w:t>
                          </w:r>
                        </w:hyperlink>
                        <w:r w:rsidRPr="00332C60">
                          <w:t xml:space="preserve"> entre dispositivos de baja potencia utilizados en el </w:t>
                        </w:r>
                        <w:hyperlink r:id="rId28" w:tooltip="Cuerpo humano" w:history="1">
                          <w:r w:rsidRPr="00332C60">
                            <w:t>cuerpo</w:t>
                          </w:r>
                        </w:hyperlink>
                        <w:r w:rsidRPr="00332C60">
                          <w:t xml:space="preserve">, consiste en un conjunto móvil y </w:t>
                        </w:r>
                        <w:r>
                          <w:t xml:space="preserve">compacto de comunicación entre sensores, </w:t>
                        </w:r>
                        <w:r w:rsidRPr="00332C60">
                          <w:t xml:space="preserve">por ejemplo </w:t>
                        </w:r>
                        <w:r>
                          <w:t>microchip</w:t>
                        </w:r>
                        <w:r w:rsidRPr="00332C60">
                          <w:t>,</w:t>
                        </w:r>
                        <w:r>
                          <w:t xml:space="preserve"> micrófonos </w:t>
                        </w:r>
                        <w:r w:rsidRPr="00332C60">
                          <w:t xml:space="preserve"> </w:t>
                        </w:r>
                        <w:r>
                          <w:t xml:space="preserve">y dispositivos sensores de parámetros corporales, </w:t>
                        </w:r>
                        <w:r w:rsidRPr="00332C60">
                          <w:t>etc.</w:t>
                        </w:r>
                        <w:r>
                          <w:t xml:space="preserve"> La red puede estar formada por dispositivos (</w:t>
                        </w:r>
                        <w:hyperlink r:id="rId29" w:tooltip="Sensor" w:history="1">
                          <w:r w:rsidRPr="00451840">
                            <w:t>sensores</w:t>
                          </w:r>
                        </w:hyperlink>
                        <w:r>
                          <w:t xml:space="preserve">) implantados en el </w:t>
                        </w:r>
                        <w:hyperlink r:id="rId30" w:tooltip="Cuerpo humano" w:history="1">
                          <w:r w:rsidRPr="00451840">
                            <w:t>cuerpo</w:t>
                          </w:r>
                        </w:hyperlink>
                        <w:r>
                          <w:t>.</w:t>
                        </w:r>
                      </w:p>
                    </w:txbxContent>
                  </v:textbox>
                </v:rect>
                <v:rect id="Rectangle 93" o:spid="_x0000_s1038" style="position:absolute;width:33391;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" filled="f" stroked="f" strokeweight="1pt"/>
                <w10:wrap type="tight" anchorx="page" anchory="page"/>
              </v:group>
            </w:pict>
          </mc:Fallback>
        </mc:AlternateContent>
      </w:r>
      <w:r>
        <w:rPr>
          <w:noProof/>
        </w:rPr>
        <mc:AlternateContent>
          <mc:Choice Requires="wpg">
            <w:drawing>
              <wp:anchor distT="0" distB="0" distL="114300" distR="114300" simplePos="0" relativeHeight="251646464" behindDoc="0" locked="0" layoutInCell="1" allowOverlap="1" wp14:anchorId="3C6539AF" wp14:editId="1262B144">
                <wp:simplePos x="0" y="0"/>
                <wp:positionH relativeFrom="column">
                  <wp:posOffset>209440</wp:posOffset>
                </wp:positionH>
                <wp:positionV relativeFrom="paragraph">
                  <wp:posOffset>2352896</wp:posOffset>
                </wp:positionV>
                <wp:extent cx="2669540" cy="2568575"/>
                <wp:effectExtent l="0" t="0" r="0" b="3175"/>
                <wp:wrapTopAndBottom/>
                <wp:docPr id="9" name="Grupo 9"/>
                <wp:cNvGraphicFramePr/>
                <a:graphic xmlns:a="http://schemas.openxmlformats.org/drawingml/2006/main">
                  <a:graphicData uri="http://schemas.microsoft.com/office/word/2010/wordprocessingGroup">
                    <wpg:wgp>
                      <wpg:cNvGrpSpPr/>
                      <wpg:grpSpPr>
                        <a:xfrm>
                          <a:off x="0" y="0"/>
                          <a:ext cx="2669540" cy="2568575"/>
                          <a:chOff x="0" y="0"/>
                          <a:chExt cx="2669540" cy="2568575"/>
                        </a:xfrm>
                      </wpg:grpSpPr>
                      <pic:pic xmlns:pic="http://schemas.openxmlformats.org/drawingml/2006/picture">
                        <pic:nvPicPr>
                          <pic:cNvPr id="7" name="Imagen 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69540" cy="2256155"/>
                          </a:xfrm>
                          <a:prstGeom prst="rect">
                            <a:avLst/>
                          </a:prstGeom>
                        </pic:spPr>
                      </pic:pic>
                      <wps:wsp>
                        <wps:cNvPr id="8" name="Cuadro de texto 8"/>
                        <wps:cNvSpPr txBox="1"/>
                        <wps:spPr>
                          <a:xfrm>
                            <a:off x="0" y="2312035"/>
                            <a:ext cx="2669540" cy="256540"/>
                          </a:xfrm>
                          <a:prstGeom prst="rect">
                            <a:avLst/>
                          </a:prstGeom>
                          <a:solidFill>
                            <a:prstClr val="white"/>
                          </a:solidFill>
                          <a:ln>
                            <a:noFill/>
                          </a:ln>
                        </wps:spPr>
                        <wps:txbx>
                          <w:txbxContent>
                            <w:p w:rsidR="00FB1E25" w:rsidRPr="00B60AAD" w:rsidRDefault="00FB1E25" w:rsidP="006A3A0E">
                              <w:pPr>
                                <w:pStyle w:val="Descripcin"/>
                                <w:rPr>
                                  <w:rFonts w:eastAsiaTheme="minorHAnsi"/>
                                  <w:noProof/>
                                  <w:sz w:val="21"/>
                                </w:rPr>
                              </w:pPr>
                              <w:r>
                                <w:t xml:space="preserve">Figura </w:t>
                              </w:r>
                              <w:fldSimple w:instr=" SEQ Figura \* ARABIC ">
                                <w:r w:rsidR="00D32EC1">
                                  <w:rPr>
                                    <w:noProof/>
                                  </w:rPr>
                                  <w:t>1</w:t>
                                </w:r>
                              </w:fldSimple>
                              <w:r>
                                <w:t>.- Sistema de Monitoreo Remoto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6539AF" id="Grupo 9" o:spid="_x0000_s1039" style="position:absolute;left:0;text-align:left;margin-left:16.5pt;margin-top:185.25pt;width:210.2pt;height:202.25pt;z-index:251646464" coordsize="26695,25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40" type="#_x0000_t75" style="position:absolute;width:26695;height:22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">
                  <v:imagedata r:id="rId32" o:title=""/>
                  <v:path arrowok="t"/>
                </v:shape>
                <v:shape id="Cuadro de texto 8" o:spid="_x0000_s1041" type="#_x0000_t202" style="position:absolute;top:23120;width:26695;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FB1E25" w:rsidRPr="00B60AAD" w:rsidRDefault="00FB1E25" w:rsidP="006A3A0E">
                        <w:pPr>
                          <w:pStyle w:val="Descripcin"/>
                          <w:rPr>
                            <w:rFonts w:eastAsiaTheme="minorHAnsi"/>
                            <w:noProof/>
                            <w:sz w:val="21"/>
                          </w:rPr>
                        </w:pPr>
                        <w:r>
                          <w:t xml:space="preserve">Figura </w:t>
                        </w:r>
                        <w:fldSimple w:instr=" SEQ Figura \* ARABIC ">
                          <w:r w:rsidR="00D32EC1">
                            <w:rPr>
                              <w:noProof/>
                            </w:rPr>
                            <w:t>1</w:t>
                          </w:r>
                        </w:fldSimple>
                        <w:r>
                          <w:t>.- Sistema de Monitoreo Remoto</w:t>
                        </w:r>
                      </w:p>
                    </w:txbxContent>
                  </v:textbox>
                </v:shape>
                <w10:wrap type="topAndBottom"/>
              </v:group>
            </w:pict>
          </mc:Fallback>
        </mc:AlternateContent>
      </w:r>
      <w:r w:rsidR="005076D0">
        <w:t>El sistema propuesto, está centrado en el dispositivo personal de comunicación del paciente (</w:t>
      </w:r>
      <w:r w:rsidR="005076D0" w:rsidRPr="000C5B5A">
        <w:rPr>
          <w:i/>
        </w:rPr>
        <w:t>Smartphone</w:t>
      </w:r>
      <w:r w:rsidR="005076D0" w:rsidRPr="00364253">
        <w:t xml:space="preserve"> o</w:t>
      </w:r>
      <w:r w:rsidR="005076D0">
        <w:t xml:space="preserve"> tabla) </w:t>
      </w:r>
      <w:r w:rsidR="00332C60">
        <w:t xml:space="preserve">como </w:t>
      </w:r>
      <w:r w:rsidR="00742D77">
        <w:rPr>
          <w:i/>
        </w:rPr>
        <w:t>Gateway</w:t>
      </w:r>
      <w:r w:rsidR="00742D77">
        <w:t xml:space="preserve">, </w:t>
      </w:r>
      <w:r w:rsidR="005076D0">
        <w:t xml:space="preserve">que puede estar conectado a la Internet en tiempo real o diferido mediante alguna tecnología física de comunicación (GPRS, </w:t>
      </w:r>
      <w:r w:rsidR="00A42E15">
        <w:t>Wifi</w:t>
      </w:r>
      <w:r w:rsidR="005076D0">
        <w:t>, Bluetooth, etc.)</w:t>
      </w:r>
      <w:r w:rsidR="000C5B5A">
        <w:t xml:space="preserve">. </w:t>
      </w:r>
      <w:r w:rsidR="004E2D61">
        <w:t>S</w:t>
      </w:r>
      <w:r w:rsidR="000C5B5A">
        <w:t xml:space="preserve">e puede disponer e incorporar al </w:t>
      </w:r>
      <w:r w:rsidR="000C5B5A">
        <w:rPr>
          <w:b/>
          <w:color w:val="262626" w:themeColor="text1" w:themeTint="D9"/>
        </w:rPr>
        <w:t>SMR</w:t>
      </w:r>
      <w:r w:rsidR="000C5B5A">
        <w:t xml:space="preserve"> planteado</w:t>
      </w:r>
      <w:r w:rsidR="006C6B98">
        <w:t>,</w:t>
      </w:r>
      <w:r w:rsidR="000C5B5A">
        <w:t xml:space="preserve"> las variables monitoreadas </w:t>
      </w:r>
      <w:r w:rsidR="004E2D61">
        <w:t>por la red WBAN</w:t>
      </w:r>
      <w:r w:rsidR="00742D77">
        <w:t>, la red PAN</w:t>
      </w:r>
      <w:r w:rsidR="004E2D61">
        <w:t xml:space="preserve"> y las d</w:t>
      </w:r>
      <w:r w:rsidR="000C5B5A">
        <w:t xml:space="preserve">el conjunto de sensores </w:t>
      </w:r>
      <w:r w:rsidR="006C6B98">
        <w:t>internos del</w:t>
      </w:r>
      <w:r w:rsidR="000C5B5A">
        <w:t xml:space="preserve"> dispositivo </w:t>
      </w:r>
      <w:r w:rsidR="00296A4B" w:rsidRPr="000C5B5A">
        <w:rPr>
          <w:i/>
        </w:rPr>
        <w:t>Smartphone</w:t>
      </w:r>
      <w:r w:rsidR="004E2D61">
        <w:t>; mediante todo</w:t>
      </w:r>
      <w:r w:rsidR="00742D77">
        <w:t>s</w:t>
      </w:r>
      <w:r w:rsidR="004E2D61">
        <w:t xml:space="preserve"> ello</w:t>
      </w:r>
      <w:r w:rsidR="00742D77">
        <w:t>s</w:t>
      </w:r>
      <w:r w:rsidR="004E2D61">
        <w:t xml:space="preserve"> se pueden monitorear </w:t>
      </w:r>
      <w:r w:rsidR="00742D77">
        <w:t xml:space="preserve">además de </w:t>
      </w:r>
      <w:r w:rsidR="004E2D61">
        <w:t xml:space="preserve">los signos o parámetros vitales, alguna condición física de la persona o de su entorno (su estado estático o móvil, si se ha caído o si hace frío </w:t>
      </w:r>
      <w:r w:rsidR="00742D77">
        <w:t xml:space="preserve">o calor </w:t>
      </w:r>
      <w:r w:rsidR="004E2D61">
        <w:t>…)</w:t>
      </w:r>
    </w:p>
    <w:p w:rsidR="002D5566" w:rsidRPr="006B0372" w:rsidRDefault="0076141F" w:rsidP="00FD38DC">
      <w:pPr>
        <w:pStyle w:val="Subttulo"/>
        <w:outlineLvl w:val="0"/>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rPr>
        <w:lastRenderedPageBreak/>
        <mc:AlternateContent>
          <mc:Choice Requires="wpg">
            <w:drawing>
              <wp:anchor distT="0" distB="0" distL="114300" distR="114300" simplePos="0" relativeHeight="251643392" behindDoc="1" locked="0" layoutInCell="1" allowOverlap="1" wp14:anchorId="6F373286" wp14:editId="339A410E">
                <wp:simplePos x="0" y="0"/>
                <wp:positionH relativeFrom="page">
                  <wp:posOffset>4424680</wp:posOffset>
                </wp:positionH>
                <wp:positionV relativeFrom="page">
                  <wp:posOffset>4169</wp:posOffset>
                </wp:positionV>
                <wp:extent cx="3338830" cy="10655935"/>
                <wp:effectExtent l="0" t="0" r="0" b="0"/>
                <wp:wrapTight wrapText="bothSides">
                  <wp:wrapPolygon edited="0">
                    <wp:start x="4309" y="0"/>
                    <wp:lineTo x="739" y="82"/>
                    <wp:lineTo x="369" y="123"/>
                    <wp:lineTo x="369" y="20250"/>
                    <wp:lineTo x="616" y="20291"/>
                    <wp:lineTo x="4309" y="20291"/>
                    <wp:lineTo x="4309" y="21559"/>
                    <wp:lineTo x="17237" y="21559"/>
                    <wp:lineTo x="17237" y="20291"/>
                    <wp:lineTo x="20685" y="20291"/>
                    <wp:lineTo x="21300" y="20209"/>
                    <wp:lineTo x="21300" y="164"/>
                    <wp:lineTo x="20685" y="82"/>
                    <wp:lineTo x="17237" y="0"/>
                    <wp:lineTo x="4309" y="0"/>
                  </wp:wrapPolygon>
                </wp:wrapTight>
                <wp:docPr id="4" name="Grupo 4"/>
                <wp:cNvGraphicFramePr/>
                <a:graphic xmlns:a="http://schemas.openxmlformats.org/drawingml/2006/main">
                  <a:graphicData uri="http://schemas.microsoft.com/office/word/2010/wordprocessingGroup">
                    <wpg:wgp>
                      <wpg:cNvGrpSpPr/>
                      <wpg:grpSpPr>
                        <a:xfrm>
                          <a:off x="0" y="0"/>
                          <a:ext cx="3338830" cy="10655935"/>
                          <a:chOff x="0" y="0"/>
                          <a:chExt cx="3339101" cy="10655935"/>
                        </a:xfrm>
                      </wpg:grpSpPr>
                      <wps:wsp>
                        <wps:cNvPr id="5" name="Rectangle 24"/>
                        <wps:cNvSpPr>
                          <a:spLocks/>
                        </wps:cNvSpPr>
                        <wps:spPr>
                          <a:xfrm>
                            <a:off x="700468" y="0"/>
                            <a:ext cx="1946910" cy="1065593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B1E25" w:rsidRPr="00FD76DE" w:rsidRDefault="00FB1E25" w:rsidP="0076141F">
                              <w:pPr>
                                <w:pStyle w:val="Ttulo1"/>
                                <w:spacing w:after="120"/>
                                <w:rPr>
                                  <w:i/>
                                  <w:color w:val="FFFFFF" w:themeColor="background1"/>
                                </w:rPr>
                              </w:pPr>
                              <w:r>
                                <w:rPr>
                                  <w:i/>
                                  <w:color w:val="FFFFFF" w:themeColor="background1"/>
                                </w:rPr>
                                <w:t>App</w:t>
                              </w:r>
                              <w:r w:rsidRPr="00FD76DE">
                                <w:rPr>
                                  <w:i/>
                                  <w:color w:val="FFFFFF" w:themeColor="background1"/>
                                </w:rPr>
                                <w:t>:</w:t>
                              </w:r>
                            </w:p>
                            <w:p w:rsidR="00FB1E25" w:rsidRDefault="00FB1E25" w:rsidP="0076141F">
                              <w:r>
                                <w:t>Las Aplicaciones o App son programas que se instalan en un dispositivo móvil, diseñadas para realizar una función específica que amplia o mejora la capacidad de funcionamiento del dispositivo, tal cual ocurre con los programas informáticos instalados en las computadoras.</w:t>
                              </w:r>
                            </w:p>
                          </w:txbxContent>
                        </wps:txbx>
                        <wps:bodyPr rot="0" spcFirstLastPara="0" vertOverflow="overflow" horzOverflow="overflow" vert="horz" wrap="square" lIns="274320" tIns="3108960" rIns="274320" bIns="182880" numCol="1" spcCol="0" rtlCol="0" fromWordArt="0" anchor="t" anchorCtr="0" forceAA="0" compatLnSpc="1">
                          <a:prstTxWarp prst="textNoShape">
                            <a:avLst/>
                          </a:prstTxWarp>
                          <a:noAutofit/>
                        </wps:bodyPr>
                      </wps:wsp>
                      <wps:wsp>
                        <wps:cNvPr id="6" name="Rectangle 93"/>
                        <wps:cNvSpPr/>
                        <wps:spPr>
                          <a:xfrm>
                            <a:off x="0" y="0"/>
                            <a:ext cx="3339101" cy="10058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43000</wp14:pctWidth>
                </wp14:sizeRelH>
                <wp14:sizeRelV relativeFrom="page">
                  <wp14:pctHeight>100000</wp14:pctHeight>
                </wp14:sizeRelV>
              </wp:anchor>
            </w:drawing>
          </mc:Choice>
          <mc:Fallback>
            <w:pict>
              <v:group w14:anchorId="6F373286" id="Grupo 4" o:spid="_x0000_s1042" style="position:absolute;margin-left:348.4pt;margin-top:.35pt;width:262.9pt;height:839.05pt;z-index:-251673088;mso-width-percent:430;mso-height-percent:1000;mso-position-horizontal-relative:page;mso-position-vertical-relative:page;mso-width-percent:430;mso-height-percent:1000" coordsize="33391,10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">
                <v:rect id="Rectangle 24" o:spid="_x0000_s1043" style="position:absolute;left:7004;width:19469;height:106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" fillcolor="#5b9bd5 [3204]" stroked="f" strokeweight="1pt">
                  <v:path arrowok="t"/>
                  <v:textbox inset="21.6pt,244.8pt,21.6pt,14.4pt">
                    <w:txbxContent>
                      <w:p w:rsidR="00FB1E25" w:rsidRPr="00FD76DE" w:rsidRDefault="00FB1E25" w:rsidP="0076141F">
                        <w:pPr>
                          <w:pStyle w:val="Ttulo1"/>
                          <w:spacing w:after="120"/>
                          <w:rPr>
                            <w:i/>
                            <w:color w:val="FFFFFF" w:themeColor="background1"/>
                          </w:rPr>
                        </w:pPr>
                        <w:r>
                          <w:rPr>
                            <w:i/>
                            <w:color w:val="FFFFFF" w:themeColor="background1"/>
                          </w:rPr>
                          <w:t>App</w:t>
                        </w:r>
                        <w:r w:rsidRPr="00FD76DE">
                          <w:rPr>
                            <w:i/>
                            <w:color w:val="FFFFFF" w:themeColor="background1"/>
                          </w:rPr>
                          <w:t>:</w:t>
                        </w:r>
                      </w:p>
                      <w:p w:rsidR="00FB1E25" w:rsidRDefault="00FB1E25" w:rsidP="0076141F">
                        <w:r>
                          <w:t>Las Aplicaciones o App son programas que se instalan en un dispositivo móvil, diseñadas para realizar una función específica que amplia o mejora la capacidad de funcionamiento del dispositivo, tal cual ocurre con los programas informáticos instalados en las computadoras.</w:t>
                        </w:r>
                      </w:p>
                    </w:txbxContent>
                  </v:textbox>
                </v:rect>
                <v:rect id="Rectangle 93" o:spid="_x0000_s1044" style="position:absolute;width:33391;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" filled="f" stroked="f" strokeweight="1pt"/>
                <w10:wrap type="tight" anchorx="page" anchory="page"/>
              </v:group>
            </w:pict>
          </mc:Fallback>
        </mc:AlternateContent>
      </w:r>
      <w:r w:rsidR="006B0372">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Bas</w:t>
      </w:r>
      <w:r w:rsidR="00B9114D" w:rsidRPr="006B0372">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es para un Prototipo Funcional:</w:t>
      </w:r>
      <w:r w:rsidRPr="006B0372">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p w:rsidR="00891271" w:rsidRDefault="00891271" w:rsidP="00F56C64">
      <w:pPr>
        <w:jc w:val="both"/>
      </w:pPr>
      <w:r>
        <w:t>Un</w:t>
      </w:r>
      <w:r w:rsidR="00F56C64">
        <w:t xml:space="preserve"> sensor es el encargado de convertir una variable o parámetro físico de entrada en una respuesta o señal eléctrica de salida. </w:t>
      </w:r>
      <w:r>
        <w:t>Siempre</w:t>
      </w:r>
      <w:r w:rsidR="00F56C64">
        <w:t xml:space="preserve"> es posible simular </w:t>
      </w:r>
      <w:r w:rsidR="00805751">
        <w:t xml:space="preserve">la salida de un </w:t>
      </w:r>
      <w:r>
        <w:t>sensor</w:t>
      </w:r>
      <w:r w:rsidR="00F56C64">
        <w:t>, mediante un</w:t>
      </w:r>
      <w:r w:rsidR="0098221D">
        <w:t>a función de</w:t>
      </w:r>
      <w:r w:rsidR="00F56C64">
        <w:t xml:space="preserve"> voltaje</w:t>
      </w:r>
      <w:r w:rsidR="0098221D">
        <w:t xml:space="preserve"> V(t) con respuesta semejante</w:t>
      </w:r>
      <w:r>
        <w:t xml:space="preserve"> a</w:t>
      </w:r>
      <w:r w:rsidR="0098221D">
        <w:t xml:space="preserve"> </w:t>
      </w:r>
      <w:r>
        <w:t>l</w:t>
      </w:r>
      <w:r w:rsidR="0098221D">
        <w:t>a esperada</w:t>
      </w:r>
      <w:r w:rsidR="00F56C64">
        <w:t>, por ejemplo,</w:t>
      </w:r>
      <w:r w:rsidR="0098221D">
        <w:t xml:space="preserve"> la proveniente</w:t>
      </w:r>
      <w:r w:rsidR="00F56C64">
        <w:t xml:space="preserve"> de un potenciómetro. A su vez </w:t>
      </w:r>
      <w:r>
        <w:t xml:space="preserve">ese voltaje de salida puede ser digitalizado </w:t>
      </w:r>
      <w:r w:rsidR="00F56C64">
        <w:t>u</w:t>
      </w:r>
      <w:r>
        <w:t>tilizando un módulo</w:t>
      </w:r>
      <w:r w:rsidR="00F56C64">
        <w:t xml:space="preserve"> conversor análogo/digital</w:t>
      </w:r>
      <w:r>
        <w:t xml:space="preserve"> de un microprocesador. </w:t>
      </w:r>
    </w:p>
    <w:p w:rsidR="00891271" w:rsidRDefault="00891271" w:rsidP="00F56C64">
      <w:pPr>
        <w:jc w:val="both"/>
      </w:pPr>
      <w:r>
        <w:t xml:space="preserve">La información digitalizada, acondicionada y </w:t>
      </w:r>
      <w:r w:rsidR="009F112C">
        <w:t>organizada, es</w:t>
      </w:r>
      <w:r>
        <w:t xml:space="preserve"> apta para ser </w:t>
      </w:r>
      <w:r w:rsidR="009F112C">
        <w:t xml:space="preserve">enviada a un Smartphone, a través de </w:t>
      </w:r>
      <w:r>
        <w:t>una red PAN (por ejemplo,</w:t>
      </w:r>
      <w:r w:rsidR="009F112C">
        <w:t xml:space="preserve"> Bluetooth). Un Smartphone tiene la potencialidad de ser programado mediante </w:t>
      </w:r>
      <w:r w:rsidR="009F7D2A">
        <w:t>aplicaciones</w:t>
      </w:r>
      <w:r w:rsidR="009F112C">
        <w:t xml:space="preserve"> </w:t>
      </w:r>
      <w:r w:rsidR="009F7D2A">
        <w:t>(A</w:t>
      </w:r>
      <w:r w:rsidR="00194B35">
        <w:t>PP</w:t>
      </w:r>
      <w:r w:rsidR="009F112C">
        <w:t>); lo que permit</w:t>
      </w:r>
      <w:r w:rsidR="00805751">
        <w:t>e</w:t>
      </w:r>
      <w:r w:rsidR="009F112C">
        <w:t xml:space="preserve"> reorganizar los datos recibidos y agregar nuevos datos de sus propios sensores: entre ellos, hora, fecha, ubicación, información dinámica proveniente de acelerómetro</w:t>
      </w:r>
      <w:r w:rsidR="00C330F4">
        <w:t>s</w:t>
      </w:r>
      <w:r w:rsidR="009F112C">
        <w:t xml:space="preserve">, etc. </w:t>
      </w:r>
      <w:r w:rsidR="00805751">
        <w:t xml:space="preserve"> </w:t>
      </w:r>
      <w:r w:rsidR="00EC4D33">
        <w:t>Un modesto conjunto de es</w:t>
      </w:r>
      <w:r w:rsidR="009F7D2A">
        <w:t xml:space="preserve">a cadena de datos ampliados y reorganizados puede ser almacenados en el dispositivo </w:t>
      </w:r>
      <w:r w:rsidR="00805751">
        <w:t>y/o ser enviadas a la nube mediante</w:t>
      </w:r>
      <w:r w:rsidR="009F7D2A">
        <w:t xml:space="preserve"> una red </w:t>
      </w:r>
      <w:r w:rsidR="00805751">
        <w:t>Wifi conectada al Smartphone</w:t>
      </w:r>
      <w:r w:rsidR="009F7D2A">
        <w:t>.</w:t>
      </w:r>
    </w:p>
    <w:p w:rsidR="00E6755B" w:rsidRDefault="00B34A68" w:rsidP="00F56C64">
      <w:pPr>
        <w:jc w:val="both"/>
      </w:pPr>
      <w:r>
        <w:rPr>
          <w:b/>
          <w:noProof/>
          <w:color w:val="000000" w:themeColor="text1"/>
        </w:rPr>
        <mc:AlternateContent>
          <mc:Choice Requires="wps">
            <w:drawing>
              <wp:anchor distT="0" distB="0" distL="114300" distR="114300" simplePos="0" relativeHeight="251645440" behindDoc="0" locked="0" layoutInCell="1" allowOverlap="1" wp14:anchorId="3FBE9206" wp14:editId="0CF4C527">
                <wp:simplePos x="0" y="0"/>
                <wp:positionH relativeFrom="column">
                  <wp:posOffset>4382742</wp:posOffset>
                </wp:positionH>
                <wp:positionV relativeFrom="paragraph">
                  <wp:posOffset>904378</wp:posOffset>
                </wp:positionV>
                <wp:extent cx="1232452" cy="2087987"/>
                <wp:effectExtent l="0" t="0" r="25400" b="26670"/>
                <wp:wrapNone/>
                <wp:docPr id="21" name="Cuadro de texto 21"/>
                <wp:cNvGraphicFramePr/>
                <a:graphic xmlns:a="http://schemas.openxmlformats.org/drawingml/2006/main">
                  <a:graphicData uri="http://schemas.microsoft.com/office/word/2010/wordprocessingShape">
                    <wps:wsp>
                      <wps:cNvSpPr txBox="1"/>
                      <wps:spPr>
                        <a:xfrm>
                          <a:off x="0" y="0"/>
                          <a:ext cx="1232452" cy="2087987"/>
                        </a:xfrm>
                        <a:prstGeom prst="rect">
                          <a:avLst/>
                        </a:prstGeom>
                        <a:solidFill>
                          <a:srgbClr val="FFC000"/>
                        </a:solidFill>
                        <a:ln w="6350">
                          <a:solidFill>
                            <a:prstClr val="black"/>
                          </a:solidFill>
                        </a:ln>
                      </wps:spPr>
                      <wps:txbx>
                        <w:txbxContent>
                          <w:p w:rsidR="00FB1E25" w:rsidRDefault="00FB1E25" w:rsidP="0025593E">
                            <w:pPr>
                              <w:keepNext/>
                            </w:pPr>
                            <w:r>
                              <w:rPr>
                                <w:noProof/>
                              </w:rPr>
                              <w:drawing>
                                <wp:inline distT="0" distB="0" distL="0" distR="0" wp14:anchorId="74147F7E" wp14:editId="516BE910">
                                  <wp:extent cx="1058400" cy="1618729"/>
                                  <wp:effectExtent l="0" t="0" r="889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00515-225659.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58400" cy="1618729"/>
                                          </a:xfrm>
                                          <a:prstGeom prst="rect">
                                            <a:avLst/>
                                          </a:prstGeom>
                                        </pic:spPr>
                                      </pic:pic>
                                    </a:graphicData>
                                  </a:graphic>
                                </wp:inline>
                              </w:drawing>
                            </w:r>
                          </w:p>
                          <w:p w:rsidR="00FB1E25" w:rsidRPr="0025593E" w:rsidRDefault="00FB1E25" w:rsidP="0025593E">
                            <w:pPr>
                              <w:pStyle w:val="Descripcin"/>
                              <w:rPr>
                                <w:sz w:val="16"/>
                                <w:szCs w:val="16"/>
                              </w:rPr>
                            </w:pPr>
                            <w:r w:rsidRPr="0025593E">
                              <w:rPr>
                                <w:sz w:val="16"/>
                                <w:szCs w:val="16"/>
                              </w:rPr>
                              <w:t xml:space="preserve">Figura </w:t>
                            </w:r>
                            <w:r w:rsidRPr="0025593E">
                              <w:rPr>
                                <w:sz w:val="16"/>
                                <w:szCs w:val="16"/>
                              </w:rPr>
                              <w:fldChar w:fldCharType="begin"/>
                            </w:r>
                            <w:r w:rsidRPr="0025593E">
                              <w:rPr>
                                <w:sz w:val="16"/>
                                <w:szCs w:val="16"/>
                              </w:rPr>
                              <w:instrText xml:space="preserve"> SEQ Figura \* ARABIC </w:instrText>
                            </w:r>
                            <w:r w:rsidRPr="0025593E">
                              <w:rPr>
                                <w:sz w:val="16"/>
                                <w:szCs w:val="16"/>
                              </w:rPr>
                              <w:fldChar w:fldCharType="separate"/>
                            </w:r>
                            <w:r w:rsidR="00D32EC1">
                              <w:rPr>
                                <w:noProof/>
                                <w:sz w:val="16"/>
                                <w:szCs w:val="16"/>
                              </w:rPr>
                              <w:t>2</w:t>
                            </w:r>
                            <w:r w:rsidRPr="0025593E">
                              <w:rPr>
                                <w:sz w:val="16"/>
                                <w:szCs w:val="16"/>
                              </w:rPr>
                              <w:fldChar w:fldCharType="end"/>
                            </w:r>
                            <w:r w:rsidRPr="0025593E">
                              <w:rPr>
                                <w:sz w:val="16"/>
                                <w:szCs w:val="16"/>
                              </w:rPr>
                              <w:t>.- Ejemplo de APP.</w:t>
                            </w:r>
                          </w:p>
                          <w:p w:rsidR="00FB1E25" w:rsidRDefault="00FB1E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E9206" id="Cuadro de texto 21" o:spid="_x0000_s1045" type="#_x0000_t202" style="position:absolute;left:0;text-align:left;margin-left:345.1pt;margin-top:71.2pt;width:97.05pt;height:164.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" fillcolor="#ffc000" strokeweight=".5pt">
                <v:textbox>
                  <w:txbxContent>
                    <w:p w:rsidR="00FB1E25" w:rsidRDefault="00FB1E25" w:rsidP="0025593E">
                      <w:pPr>
                        <w:keepNext/>
                      </w:pPr>
                      <w:r>
                        <w:rPr>
                          <w:noProof/>
                        </w:rPr>
                        <w:drawing>
                          <wp:inline distT="0" distB="0" distL="0" distR="0" wp14:anchorId="74147F7E" wp14:editId="516BE910">
                            <wp:extent cx="1058400" cy="1618729"/>
                            <wp:effectExtent l="0" t="0" r="889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00515-225659.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58400" cy="1618729"/>
                                    </a:xfrm>
                                    <a:prstGeom prst="rect">
                                      <a:avLst/>
                                    </a:prstGeom>
                                  </pic:spPr>
                                </pic:pic>
                              </a:graphicData>
                            </a:graphic>
                          </wp:inline>
                        </w:drawing>
                      </w:r>
                    </w:p>
                    <w:p w:rsidR="00FB1E25" w:rsidRPr="0025593E" w:rsidRDefault="00FB1E25" w:rsidP="0025593E">
                      <w:pPr>
                        <w:pStyle w:val="Descripcin"/>
                        <w:rPr>
                          <w:sz w:val="16"/>
                          <w:szCs w:val="16"/>
                        </w:rPr>
                      </w:pPr>
                      <w:r w:rsidRPr="0025593E">
                        <w:rPr>
                          <w:sz w:val="16"/>
                          <w:szCs w:val="16"/>
                        </w:rPr>
                        <w:t xml:space="preserve">Figura </w:t>
                      </w:r>
                      <w:r w:rsidRPr="0025593E">
                        <w:rPr>
                          <w:sz w:val="16"/>
                          <w:szCs w:val="16"/>
                        </w:rPr>
                        <w:fldChar w:fldCharType="begin"/>
                      </w:r>
                      <w:r w:rsidRPr="0025593E">
                        <w:rPr>
                          <w:sz w:val="16"/>
                          <w:szCs w:val="16"/>
                        </w:rPr>
                        <w:instrText xml:space="preserve"> SEQ Figura \* ARABIC </w:instrText>
                      </w:r>
                      <w:r w:rsidRPr="0025593E">
                        <w:rPr>
                          <w:sz w:val="16"/>
                          <w:szCs w:val="16"/>
                        </w:rPr>
                        <w:fldChar w:fldCharType="separate"/>
                      </w:r>
                      <w:r w:rsidR="00D32EC1">
                        <w:rPr>
                          <w:noProof/>
                          <w:sz w:val="16"/>
                          <w:szCs w:val="16"/>
                        </w:rPr>
                        <w:t>2</w:t>
                      </w:r>
                      <w:r w:rsidRPr="0025593E">
                        <w:rPr>
                          <w:sz w:val="16"/>
                          <w:szCs w:val="16"/>
                        </w:rPr>
                        <w:fldChar w:fldCharType="end"/>
                      </w:r>
                      <w:r w:rsidRPr="0025593E">
                        <w:rPr>
                          <w:sz w:val="16"/>
                          <w:szCs w:val="16"/>
                        </w:rPr>
                        <w:t>.- Ejemplo de APP.</w:t>
                      </w:r>
                    </w:p>
                    <w:p w:rsidR="00FB1E25" w:rsidRDefault="00FB1E25"/>
                  </w:txbxContent>
                </v:textbox>
              </v:shape>
            </w:pict>
          </mc:Fallback>
        </mc:AlternateContent>
      </w:r>
      <w:r w:rsidR="002706B7">
        <w:t xml:space="preserve">El sistema de sensores, los transmisores de radio de las redes WBAN y PAN y los microprocesadores, actualmente son de muy bajo consumo, por lo que son factibles de trabajar por largo tiempo en forma óptima y eficiente. Contrastando con los Smartphone que exigen recargar sus baterías con frecuencia diaria o inter diaria; pero </w:t>
      </w:r>
      <w:r>
        <w:t>las rutinas de carga sólo requieren</w:t>
      </w:r>
      <w:r w:rsidR="002706B7">
        <w:t xml:space="preserve"> de conocimiento dom</w:t>
      </w:r>
      <w:r>
        <w:t>éstico, en caso crítico los dispositivos Smartphone pueden ser alimentado por baterías exteriores (</w:t>
      </w:r>
      <w:r w:rsidRPr="00B34A68">
        <w:rPr>
          <w:i/>
        </w:rPr>
        <w:t>powerbank</w:t>
      </w:r>
      <w:r>
        <w:t>).</w:t>
      </w:r>
    </w:p>
    <w:p w:rsidR="00B34A68" w:rsidRDefault="00B34A68" w:rsidP="00B34A68">
      <w:pPr>
        <w:jc w:val="both"/>
      </w:pPr>
      <w:r>
        <w:t>Una vez que los datos se encuentren responsablemente compartidos y disponibles en la nube, son potencialmente consultables por el personal autorizado para su análisis e interpretación (en nuestro caso, personal médico o paramédico).</w:t>
      </w:r>
    </w:p>
    <w:p w:rsidR="002706B7" w:rsidRDefault="002706B7">
      <w:pPr>
        <w:spacing w:after="200" w:line="276" w:lineRule="auto"/>
      </w:pPr>
      <w:r>
        <w:br w:type="page"/>
      </w:r>
    </w:p>
    <w:p w:rsidR="002D5566" w:rsidRPr="006B0372" w:rsidRDefault="00CC3EEC" w:rsidP="00FD38DC">
      <w:pPr>
        <w:pStyle w:val="Subttulo"/>
        <w:ind w:left="720" w:hanging="720"/>
        <w:outlineLvl w:val="0"/>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rPr>
        <w:lastRenderedPageBreak/>
        <mc:AlternateContent>
          <mc:Choice Requires="wpg">
            <w:drawing>
              <wp:anchor distT="0" distB="0" distL="114300" distR="114300" simplePos="0" relativeHeight="251648512" behindDoc="1" locked="0" layoutInCell="1" allowOverlap="1" wp14:anchorId="253C1BE5" wp14:editId="0E06F8E9">
                <wp:simplePos x="0" y="0"/>
                <wp:positionH relativeFrom="page">
                  <wp:posOffset>0</wp:posOffset>
                </wp:positionH>
                <wp:positionV relativeFrom="page">
                  <wp:posOffset>4169</wp:posOffset>
                </wp:positionV>
                <wp:extent cx="3338830" cy="10655935"/>
                <wp:effectExtent l="0" t="0" r="0" b="0"/>
                <wp:wrapTight wrapText="bothSides">
                  <wp:wrapPolygon edited="0">
                    <wp:start x="4309" y="0"/>
                    <wp:lineTo x="739" y="82"/>
                    <wp:lineTo x="369" y="123"/>
                    <wp:lineTo x="369" y="20250"/>
                    <wp:lineTo x="616" y="20291"/>
                    <wp:lineTo x="4309" y="20291"/>
                    <wp:lineTo x="4309" y="21559"/>
                    <wp:lineTo x="17237" y="21559"/>
                    <wp:lineTo x="17237" y="20291"/>
                    <wp:lineTo x="20685" y="20291"/>
                    <wp:lineTo x="21300" y="20209"/>
                    <wp:lineTo x="21300" y="164"/>
                    <wp:lineTo x="20685" y="82"/>
                    <wp:lineTo x="17237" y="0"/>
                    <wp:lineTo x="4309" y="0"/>
                  </wp:wrapPolygon>
                </wp:wrapTight>
                <wp:docPr id="10" name="Grupo 10"/>
                <wp:cNvGraphicFramePr/>
                <a:graphic xmlns:a="http://schemas.openxmlformats.org/drawingml/2006/main">
                  <a:graphicData uri="http://schemas.microsoft.com/office/word/2010/wordprocessingGroup">
                    <wpg:wgp>
                      <wpg:cNvGrpSpPr/>
                      <wpg:grpSpPr>
                        <a:xfrm>
                          <a:off x="0" y="0"/>
                          <a:ext cx="3338830" cy="10655935"/>
                          <a:chOff x="0" y="0"/>
                          <a:chExt cx="3339101" cy="10655935"/>
                        </a:xfrm>
                      </wpg:grpSpPr>
                      <wps:wsp>
                        <wps:cNvPr id="17" name="Rectangle 24"/>
                        <wps:cNvSpPr>
                          <a:spLocks/>
                        </wps:cNvSpPr>
                        <wps:spPr>
                          <a:xfrm>
                            <a:off x="700468" y="0"/>
                            <a:ext cx="1946910" cy="1065593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14533" w:rsidRPr="00FD76DE" w:rsidRDefault="00DD7D55" w:rsidP="00714533">
                              <w:pPr>
                                <w:pStyle w:val="Ttulo1"/>
                                <w:spacing w:after="120"/>
                                <w:rPr>
                                  <w:i/>
                                  <w:color w:val="FFFFFF" w:themeColor="background1"/>
                                </w:rPr>
                              </w:pPr>
                              <w:r>
                                <w:rPr>
                                  <w:i/>
                                  <w:color w:val="FFFFFF" w:themeColor="background1"/>
                                </w:rPr>
                                <w:t xml:space="preserve">MCC </w:t>
                              </w:r>
                              <w:r w:rsidRPr="00DD7D55">
                                <w:rPr>
                                  <w:i/>
                                  <w:color w:val="FFFFFF" w:themeColor="background1"/>
                                  <w:vertAlign w:val="superscript"/>
                                </w:rPr>
                                <w:t>®</w:t>
                              </w:r>
                              <w:r w:rsidR="00714533" w:rsidRPr="00FD76DE">
                                <w:rPr>
                                  <w:i/>
                                  <w:color w:val="FFFFFF" w:themeColor="background1"/>
                                </w:rPr>
                                <w:t>:</w:t>
                              </w:r>
                            </w:p>
                            <w:p w:rsidR="00CC3EEC" w:rsidRDefault="00DD7D55" w:rsidP="00CC3EEC">
                              <w:pPr>
                                <w:rPr>
                                  <w:rStyle w:val="e24kjd"/>
                                </w:rPr>
                              </w:pPr>
                              <w:r>
                                <w:rPr>
                                  <w:i/>
                                </w:rPr>
                                <w:t>Code Configur</w:t>
                              </w:r>
                              <w:r w:rsidRPr="00DD7D55">
                                <w:rPr>
                                  <w:i/>
                                </w:rPr>
                                <w:t>ator</w:t>
                              </w:r>
                              <w:r>
                                <w:t>, es</w:t>
                              </w:r>
                              <w:r w:rsidRPr="00DD7D55">
                                <w:t xml:space="preserve"> un entorno d</w:t>
                              </w:r>
                              <w:r>
                                <w:t xml:space="preserve">e programación gráfico </w:t>
                              </w:r>
                              <w:r w:rsidRPr="00DD7D55">
                                <w:t>que genera un código C sin problemas y fácil de entende</w:t>
                              </w:r>
                              <w:r>
                                <w:t>r para insertar en un</w:t>
                              </w:r>
                              <w:r w:rsidRPr="00DD7D55">
                                <w:t xml:space="preserve"> proyecto</w:t>
                              </w:r>
                              <w:r w:rsidR="00F07696">
                                <w:t xml:space="preserve"> PIC</w:t>
                              </w:r>
                              <w:r w:rsidR="005A006F">
                                <w:t xml:space="preserve">. </w:t>
                              </w:r>
                              <w:r w:rsidRPr="00DD7D55">
                                <w:t>Mediante una interfaz intuitiva, habilita y configura un amplio conjunto de periféricos y funciones</w:t>
                              </w:r>
                              <w:r>
                                <w:t xml:space="preserve"> específicas para su aplicación, </w:t>
                              </w:r>
                              <w:r w:rsidR="005A006F">
                                <w:rPr>
                                  <w:rStyle w:val="tlid-translation"/>
                                  <w:lang w:val="es-ES"/>
                                </w:rPr>
                                <w:t>acelerando</w:t>
                              </w:r>
                              <w:r>
                                <w:rPr>
                                  <w:rStyle w:val="tlid-translation"/>
                                  <w:lang w:val="es-ES"/>
                                </w:rPr>
                                <w:t xml:space="preserve"> la generación de código listo para producción</w:t>
                              </w:r>
                            </w:p>
                            <w:p w:rsidR="00CC3EEC" w:rsidRDefault="00CC3EEC" w:rsidP="00CC3EEC">
                              <w:pPr>
                                <w:rPr>
                                  <w:rStyle w:val="e24kjd"/>
                                </w:rPr>
                              </w:pPr>
                            </w:p>
                            <w:p w:rsidR="00CC3EEC" w:rsidRDefault="00CC3EEC" w:rsidP="00714533">
                              <w:pPr>
                                <w:jc w:val="center"/>
                              </w:pPr>
                            </w:p>
                          </w:txbxContent>
                        </wps:txbx>
                        <wps:bodyPr rot="0" spcFirstLastPara="0" vertOverflow="overflow" horzOverflow="overflow" vert="horz" wrap="square" lIns="274320" tIns="3108960" rIns="274320" bIns="182880" numCol="1" spcCol="0" rtlCol="0" fromWordArt="0" anchor="t" anchorCtr="0" forceAA="0" compatLnSpc="1">
                          <a:prstTxWarp prst="textNoShape">
                            <a:avLst/>
                          </a:prstTxWarp>
                          <a:noAutofit/>
                        </wps:bodyPr>
                      </wps:wsp>
                      <wps:wsp>
                        <wps:cNvPr id="19" name="Rectangle 93"/>
                        <wps:cNvSpPr/>
                        <wps:spPr>
                          <a:xfrm>
                            <a:off x="0" y="0"/>
                            <a:ext cx="3339101" cy="10058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43000</wp14:pctWidth>
                </wp14:sizeRelH>
                <wp14:sizeRelV relativeFrom="page">
                  <wp14:pctHeight>100000</wp14:pctHeight>
                </wp14:sizeRelV>
              </wp:anchor>
            </w:drawing>
          </mc:Choice>
          <mc:Fallback>
            <w:pict>
              <v:group w14:anchorId="253C1BE5" id="Grupo 10" o:spid="_x0000_s1046" style="position:absolute;left:0;text-align:left;margin-left:0;margin-top:.35pt;width:262.9pt;height:839.05pt;z-index:-251667968;mso-width-percent:430;mso-height-percent:1000;mso-position-horizontal-relative:page;mso-position-vertical-relative:page;mso-width-percent:430;mso-height-percent:1000" coordsize="33391,10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">
                <v:rect id="Rectangle 24" o:spid="_x0000_s1047" style="position:absolute;left:7004;width:19469;height:106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" fillcolor="#5b9bd5 [3204]" stroked="f" strokeweight="1pt">
                  <v:path arrowok="t"/>
                  <v:textbox inset="21.6pt,244.8pt,21.6pt,14.4pt">
                    <w:txbxContent>
                      <w:p w:rsidR="00714533" w:rsidRPr="00FD76DE" w:rsidRDefault="00DD7D55" w:rsidP="00714533">
                        <w:pPr>
                          <w:pStyle w:val="Ttulo1"/>
                          <w:spacing w:after="120"/>
                          <w:rPr>
                            <w:i/>
                            <w:color w:val="FFFFFF" w:themeColor="background1"/>
                          </w:rPr>
                        </w:pPr>
                        <w:r>
                          <w:rPr>
                            <w:i/>
                            <w:color w:val="FFFFFF" w:themeColor="background1"/>
                          </w:rPr>
                          <w:t xml:space="preserve">MCC </w:t>
                        </w:r>
                        <w:r w:rsidRPr="00DD7D55">
                          <w:rPr>
                            <w:i/>
                            <w:color w:val="FFFFFF" w:themeColor="background1"/>
                            <w:vertAlign w:val="superscript"/>
                          </w:rPr>
                          <w:t>®</w:t>
                        </w:r>
                        <w:r w:rsidR="00714533" w:rsidRPr="00FD76DE">
                          <w:rPr>
                            <w:i/>
                            <w:color w:val="FFFFFF" w:themeColor="background1"/>
                          </w:rPr>
                          <w:t>:</w:t>
                        </w:r>
                      </w:p>
                      <w:p w:rsidR="00CC3EEC" w:rsidRDefault="00DD7D55" w:rsidP="00CC3EEC">
                        <w:pPr>
                          <w:rPr>
                            <w:rStyle w:val="e24kjd"/>
                          </w:rPr>
                        </w:pPr>
                        <w:r>
                          <w:rPr>
                            <w:i/>
                          </w:rPr>
                          <w:t>Code Configur</w:t>
                        </w:r>
                        <w:r w:rsidRPr="00DD7D55">
                          <w:rPr>
                            <w:i/>
                          </w:rPr>
                          <w:t>ator</w:t>
                        </w:r>
                        <w:r>
                          <w:t>, es</w:t>
                        </w:r>
                        <w:r w:rsidRPr="00DD7D55">
                          <w:t xml:space="preserve"> un entorno d</w:t>
                        </w:r>
                        <w:r>
                          <w:t xml:space="preserve">e programación gráfico </w:t>
                        </w:r>
                        <w:r w:rsidRPr="00DD7D55">
                          <w:t>que genera un código C sin problemas y fácil de entende</w:t>
                        </w:r>
                        <w:r>
                          <w:t>r para insertar en un</w:t>
                        </w:r>
                        <w:r w:rsidRPr="00DD7D55">
                          <w:t xml:space="preserve"> proyecto</w:t>
                        </w:r>
                        <w:r w:rsidR="00F07696">
                          <w:t xml:space="preserve"> PIC</w:t>
                        </w:r>
                        <w:r w:rsidR="005A006F">
                          <w:t xml:space="preserve">. </w:t>
                        </w:r>
                        <w:r w:rsidRPr="00DD7D55">
                          <w:t>Mediante una interfaz intuitiva, habilita y configura un amplio conjunto de periféricos y funciones</w:t>
                        </w:r>
                        <w:r>
                          <w:t xml:space="preserve"> específicas para su aplicación, </w:t>
                        </w:r>
                        <w:r w:rsidR="005A006F">
                          <w:rPr>
                            <w:rStyle w:val="tlid-translation"/>
                            <w:lang w:val="es-ES"/>
                          </w:rPr>
                          <w:t>acelerando</w:t>
                        </w:r>
                        <w:r>
                          <w:rPr>
                            <w:rStyle w:val="tlid-translation"/>
                            <w:lang w:val="es-ES"/>
                          </w:rPr>
                          <w:t xml:space="preserve"> la generación de código listo para producción</w:t>
                        </w:r>
                      </w:p>
                      <w:p w:rsidR="00CC3EEC" w:rsidRDefault="00CC3EEC" w:rsidP="00CC3EEC">
                        <w:pPr>
                          <w:rPr>
                            <w:rStyle w:val="e24kjd"/>
                          </w:rPr>
                        </w:pPr>
                      </w:p>
                      <w:p w:rsidR="00CC3EEC" w:rsidRDefault="00CC3EEC" w:rsidP="00714533">
                        <w:pPr>
                          <w:jc w:val="center"/>
                        </w:pPr>
                      </w:p>
                    </w:txbxContent>
                  </v:textbox>
                </v:rect>
                <v:rect id="Rectangle 93" o:spid="_x0000_s1048" style="position:absolute;width:33391;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w10:wrap type="tight" anchorx="page" anchory="page"/>
              </v:group>
            </w:pict>
          </mc:Fallback>
        </mc:AlternateContent>
      </w:r>
      <w:r w:rsidR="00AF1367">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El </w:t>
      </w:r>
      <w:r w:rsidR="00714533">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Microprocesador</w:t>
      </w:r>
      <w:r w:rsidR="00B9114D" w:rsidRPr="006B0372">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rsidR="000770A0" w:rsidRDefault="000770A0" w:rsidP="000770A0">
      <w:pPr>
        <w:jc w:val="both"/>
      </w:pPr>
      <w:r>
        <w:t>Los microprocesadores y otros dispositivos programables bien pueden atender los requerimientos del sistema SMR plateado; tanto por sus prestaciones de cálculo, como por sus capacidades de almacenamiento y manipulación de dato. Estos dispositivos poseen es su mayoría, módulos programables que pueden realizar diversas funciones, como: conversor Análogo/Digital, comunicación serial, comparadores, temporizadores, etc. Esas características permiten holgadamente, realizar sobre los datos provenientes de los sensores, no sólo su conversión análoga/digital, también pueden hacer las modificaciones y adecuación de los formatos que más se ajusten o convengan a los requerimientos del sistema; todo ello mediante programas embebidos codificados en lenguaje C o lenguaje ensamblador.</w:t>
      </w:r>
    </w:p>
    <w:p w:rsidR="00714533" w:rsidRDefault="00714533" w:rsidP="000770A0">
      <w:pPr>
        <w:jc w:val="both"/>
      </w:pPr>
      <w:r>
        <w:rPr>
          <w:noProof/>
        </w:rPr>
        <mc:AlternateContent>
          <mc:Choice Requires="wpg">
            <w:drawing>
              <wp:anchor distT="0" distB="0" distL="114300" distR="114300" simplePos="0" relativeHeight="251658752" behindDoc="0" locked="0" layoutInCell="1" allowOverlap="1" wp14:anchorId="25D2606A" wp14:editId="12C982F3">
                <wp:simplePos x="0" y="0"/>
                <wp:positionH relativeFrom="column">
                  <wp:posOffset>812607</wp:posOffset>
                </wp:positionH>
                <wp:positionV relativeFrom="paragraph">
                  <wp:posOffset>2022889</wp:posOffset>
                </wp:positionV>
                <wp:extent cx="1769110" cy="2789555"/>
                <wp:effectExtent l="0" t="0" r="2540" b="0"/>
                <wp:wrapTopAndBottom/>
                <wp:docPr id="41" name="Grupo 41"/>
                <wp:cNvGraphicFramePr/>
                <a:graphic xmlns:a="http://schemas.openxmlformats.org/drawingml/2006/main">
                  <a:graphicData uri="http://schemas.microsoft.com/office/word/2010/wordprocessingGroup">
                    <wpg:wgp>
                      <wpg:cNvGrpSpPr/>
                      <wpg:grpSpPr>
                        <a:xfrm>
                          <a:off x="0" y="0"/>
                          <a:ext cx="1769110" cy="2789555"/>
                          <a:chOff x="0" y="0"/>
                          <a:chExt cx="2326045" cy="3679593"/>
                        </a:xfrm>
                      </wpg:grpSpPr>
                      <pic:pic xmlns:pic="http://schemas.openxmlformats.org/drawingml/2006/picture">
                        <pic:nvPicPr>
                          <pic:cNvPr id="48" name="Imagen 4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rot="5400000">
                            <a:off x="-387627" y="387667"/>
                            <a:ext cx="3101340" cy="2326005"/>
                          </a:xfrm>
                          <a:prstGeom prst="rect">
                            <a:avLst/>
                          </a:prstGeom>
                        </pic:spPr>
                      </pic:pic>
                      <wps:wsp>
                        <wps:cNvPr id="49" name="Cuadro de texto 49"/>
                        <wps:cNvSpPr txBox="1"/>
                        <wps:spPr>
                          <a:xfrm>
                            <a:off x="0" y="3154045"/>
                            <a:ext cx="2326006" cy="525548"/>
                          </a:xfrm>
                          <a:prstGeom prst="rect">
                            <a:avLst/>
                          </a:prstGeom>
                          <a:solidFill>
                            <a:prstClr val="white"/>
                          </a:solidFill>
                          <a:ln>
                            <a:noFill/>
                          </a:ln>
                        </wps:spPr>
                        <wps:txbx>
                          <w:txbxContent>
                            <w:p w:rsidR="00714533" w:rsidRPr="009C0B8B" w:rsidRDefault="00714533" w:rsidP="00714533">
                              <w:pPr>
                                <w:pStyle w:val="Descripcin"/>
                                <w:jc w:val="both"/>
                                <w:rPr>
                                  <w:rFonts w:eastAsiaTheme="minorHAnsi"/>
                                  <w:noProof/>
                                  <w:sz w:val="16"/>
                                  <w:szCs w:val="16"/>
                                </w:rPr>
                              </w:pPr>
                              <w:r w:rsidRPr="009C0B8B">
                                <w:rPr>
                                  <w:sz w:val="16"/>
                                  <w:szCs w:val="16"/>
                                </w:rPr>
                                <w:t xml:space="preserve">Figura </w:t>
                              </w:r>
                              <w:r w:rsidRPr="009C0B8B">
                                <w:rPr>
                                  <w:sz w:val="16"/>
                                  <w:szCs w:val="16"/>
                                </w:rPr>
                                <w:fldChar w:fldCharType="begin"/>
                              </w:r>
                              <w:r w:rsidRPr="009C0B8B">
                                <w:rPr>
                                  <w:sz w:val="16"/>
                                  <w:szCs w:val="16"/>
                                </w:rPr>
                                <w:instrText xml:space="preserve"> SEQ Figura \* ARABIC </w:instrText>
                              </w:r>
                              <w:r w:rsidRPr="009C0B8B">
                                <w:rPr>
                                  <w:sz w:val="16"/>
                                  <w:szCs w:val="16"/>
                                </w:rPr>
                                <w:fldChar w:fldCharType="separate"/>
                              </w:r>
                              <w:r w:rsidR="00D32EC1">
                                <w:rPr>
                                  <w:noProof/>
                                  <w:sz w:val="16"/>
                                  <w:szCs w:val="16"/>
                                </w:rPr>
                                <w:t>3</w:t>
                              </w:r>
                              <w:r w:rsidRPr="009C0B8B">
                                <w:rPr>
                                  <w:sz w:val="16"/>
                                  <w:szCs w:val="16"/>
                                </w:rPr>
                                <w:fldChar w:fldCharType="end"/>
                              </w:r>
                              <w:r w:rsidRPr="009C0B8B">
                                <w:rPr>
                                  <w:sz w:val="16"/>
                                  <w:szCs w:val="16"/>
                                </w:rPr>
                                <w:t>.- Tarjeta de desarrollo y módulo bluetooth, conectado al puerto serial.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D2606A" id="Grupo 41" o:spid="_x0000_s1049" style="position:absolute;left:0;text-align:left;margin-left:64pt;margin-top:159.3pt;width:139.3pt;height:219.65pt;z-index:251658752;mso-width-relative:margin;mso-height-relative:margin" coordsize="23260,367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">
                <v:shape id="Imagen 48" o:spid="_x0000_s1050" type="#_x0000_t75" style="position:absolute;left:-3877;top:3877;width:31013;height:2326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">
                  <v:imagedata r:id="rId35" o:title=""/>
                  <v:path arrowok="t"/>
                </v:shape>
                <v:shape id="Cuadro de texto 49" o:spid="_x0000_s1051" type="#_x0000_t202" style="position:absolute;top:31540;width:23260;height:5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rsidR="00714533" w:rsidRPr="009C0B8B" w:rsidRDefault="00714533" w:rsidP="00714533">
                        <w:pPr>
                          <w:pStyle w:val="Descripcin"/>
                          <w:jc w:val="both"/>
                          <w:rPr>
                            <w:rFonts w:eastAsiaTheme="minorHAnsi"/>
                            <w:noProof/>
                            <w:sz w:val="16"/>
                            <w:szCs w:val="16"/>
                          </w:rPr>
                        </w:pPr>
                        <w:r w:rsidRPr="009C0B8B">
                          <w:rPr>
                            <w:sz w:val="16"/>
                            <w:szCs w:val="16"/>
                          </w:rPr>
                          <w:t xml:space="preserve">Figura </w:t>
                        </w:r>
                        <w:r w:rsidRPr="009C0B8B">
                          <w:rPr>
                            <w:sz w:val="16"/>
                            <w:szCs w:val="16"/>
                          </w:rPr>
                          <w:fldChar w:fldCharType="begin"/>
                        </w:r>
                        <w:r w:rsidRPr="009C0B8B">
                          <w:rPr>
                            <w:sz w:val="16"/>
                            <w:szCs w:val="16"/>
                          </w:rPr>
                          <w:instrText xml:space="preserve"> SEQ Figura \* ARABIC </w:instrText>
                        </w:r>
                        <w:r w:rsidRPr="009C0B8B">
                          <w:rPr>
                            <w:sz w:val="16"/>
                            <w:szCs w:val="16"/>
                          </w:rPr>
                          <w:fldChar w:fldCharType="separate"/>
                        </w:r>
                        <w:r w:rsidR="00D32EC1">
                          <w:rPr>
                            <w:noProof/>
                            <w:sz w:val="16"/>
                            <w:szCs w:val="16"/>
                          </w:rPr>
                          <w:t>3</w:t>
                        </w:r>
                        <w:r w:rsidRPr="009C0B8B">
                          <w:rPr>
                            <w:sz w:val="16"/>
                            <w:szCs w:val="16"/>
                          </w:rPr>
                          <w:fldChar w:fldCharType="end"/>
                        </w:r>
                        <w:r w:rsidRPr="009C0B8B">
                          <w:rPr>
                            <w:sz w:val="16"/>
                            <w:szCs w:val="16"/>
                          </w:rPr>
                          <w:t>.- Tarjeta de desarrollo y módulo bluetooth, conectado al puerto serial.</w:t>
                        </w:r>
                      </w:p>
                    </w:txbxContent>
                  </v:textbox>
                </v:shape>
                <w10:wrap type="topAndBottom"/>
              </v:group>
            </w:pict>
          </mc:Fallback>
        </mc:AlternateContent>
      </w:r>
      <w:r>
        <w:t xml:space="preserve">Para el prototipo del </w:t>
      </w:r>
      <w:r w:rsidRPr="00581198">
        <w:rPr>
          <w:b/>
        </w:rPr>
        <w:t>SMR</w:t>
      </w:r>
      <w:r>
        <w:t>, se ha seleccionado el microprocesador PIC18F25K20 instalado en una tarjeta de desarrollo modelo PICDEM Z, operando a una velocidad de 4MHz; todo de Microchip™. Como IDE de desarrollo y programación se ha utilizado el MPLAB X</w:t>
      </w:r>
      <w:r w:rsidR="00DD7D55">
        <w:t xml:space="preserve"> y MCC</w:t>
      </w:r>
      <w:r>
        <w:t>, con el compilador de lenguaje C, XC8; todos ellos de Microchip™. La comunicación de la red PAN hasta el Smartphone se realiza mediante un adaptador Bluetooth (de IOGEAR™) conectado al puerto serial de la tarjeta de desarrollo; utilizando una tasa de trasferencia de 19200 Bps.</w:t>
      </w:r>
    </w:p>
    <w:p w:rsidR="00714533" w:rsidRDefault="00714533" w:rsidP="000770A0">
      <w:pPr>
        <w:jc w:val="both"/>
      </w:pPr>
    </w:p>
    <w:p w:rsidR="00B65E4C" w:rsidRPr="000770A0" w:rsidRDefault="00CC3EEC" w:rsidP="000770A0">
      <w:pPr>
        <w:jc w:val="both"/>
      </w:pPr>
      <w:r w:rsidRPr="00203506">
        <w:rPr>
          <w:b/>
          <w:iCs/>
          <w:noProof/>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mc:AlternateContent>
          <mc:Choice Requires="wpg">
            <w:drawing>
              <wp:anchor distT="0" distB="0" distL="114300" distR="114300" simplePos="0" relativeHeight="251652608" behindDoc="1" locked="0" layoutInCell="1" allowOverlap="1" wp14:anchorId="547C304E" wp14:editId="3B55FAC6">
                <wp:simplePos x="0" y="0"/>
                <wp:positionH relativeFrom="page">
                  <wp:posOffset>4422416</wp:posOffset>
                </wp:positionH>
                <wp:positionV relativeFrom="page">
                  <wp:posOffset>-3810</wp:posOffset>
                </wp:positionV>
                <wp:extent cx="3338830" cy="10655935"/>
                <wp:effectExtent l="0" t="0" r="0" b="0"/>
                <wp:wrapTight wrapText="bothSides">
                  <wp:wrapPolygon edited="0">
                    <wp:start x="4309" y="0"/>
                    <wp:lineTo x="739" y="82"/>
                    <wp:lineTo x="369" y="123"/>
                    <wp:lineTo x="369" y="20250"/>
                    <wp:lineTo x="616" y="20291"/>
                    <wp:lineTo x="4309" y="20291"/>
                    <wp:lineTo x="4309" y="21559"/>
                    <wp:lineTo x="17237" y="21559"/>
                    <wp:lineTo x="17237" y="20291"/>
                    <wp:lineTo x="20685" y="20291"/>
                    <wp:lineTo x="21300" y="20209"/>
                    <wp:lineTo x="21300" y="164"/>
                    <wp:lineTo x="20685" y="82"/>
                    <wp:lineTo x="17237" y="0"/>
                    <wp:lineTo x="4309" y="0"/>
                  </wp:wrapPolygon>
                </wp:wrapTight>
                <wp:docPr id="37" name="Grupo 37"/>
                <wp:cNvGraphicFramePr/>
                <a:graphic xmlns:a="http://schemas.openxmlformats.org/drawingml/2006/main">
                  <a:graphicData uri="http://schemas.microsoft.com/office/word/2010/wordprocessingGroup">
                    <wpg:wgp>
                      <wpg:cNvGrpSpPr/>
                      <wpg:grpSpPr>
                        <a:xfrm>
                          <a:off x="0" y="0"/>
                          <a:ext cx="3338830" cy="10655935"/>
                          <a:chOff x="0" y="0"/>
                          <a:chExt cx="3339101" cy="10655935"/>
                        </a:xfrm>
                      </wpg:grpSpPr>
                      <wps:wsp>
                        <wps:cNvPr id="38" name="Rectangle 24"/>
                        <wps:cNvSpPr>
                          <a:spLocks/>
                        </wps:cNvSpPr>
                        <wps:spPr>
                          <a:xfrm>
                            <a:off x="700468" y="0"/>
                            <a:ext cx="1946910" cy="1065593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D7D55" w:rsidRPr="00F22307" w:rsidRDefault="00DD7D55" w:rsidP="00DD7D55">
                              <w:pPr>
                                <w:pStyle w:val="Ttulo1"/>
                                <w:spacing w:after="120"/>
                                <w:rPr>
                                  <w:i/>
                                  <w:color w:val="FFFFFF" w:themeColor="background1"/>
                                </w:rPr>
                              </w:pPr>
                              <w:bookmarkStart w:id="0" w:name="_GoBack"/>
                              <w:r w:rsidRPr="00F22307">
                                <w:rPr>
                                  <w:i/>
                                  <w:color w:val="FFFFFF" w:themeColor="background1"/>
                                </w:rPr>
                                <w:t>Bluetooth:</w:t>
                              </w:r>
                            </w:p>
                            <w:p w:rsidR="00DD7D55" w:rsidRPr="00F22307" w:rsidRDefault="00DD7D55" w:rsidP="00DD7D55">
                              <w:r w:rsidRPr="00F22307">
                                <w:t>Bluetooth es una especificación industrial para redes PAN diseñado especialmente para dispositivos de bajo consumo, que requieren corto alcance de emisión y basados en transceptores de bajo coste en la banda ISM (bandas de radio industriales, científicas y médicas) de 2.4 GHz.</w:t>
                              </w:r>
                            </w:p>
                            <w:p w:rsidR="00D41DD8" w:rsidRPr="00DE1AA9" w:rsidRDefault="00D41DD8" w:rsidP="00E41483">
                              <w:pPr>
                                <w:rPr>
                                  <w:strike/>
                                </w:rPr>
                              </w:pPr>
                            </w:p>
                            <w:p w:rsidR="00FB1E25" w:rsidRDefault="00FB1E25" w:rsidP="00E730F7">
                              <w:pPr>
                                <w:rPr>
                                  <w:rStyle w:val="e24kjd"/>
                                </w:rPr>
                              </w:pPr>
                            </w:p>
                            <w:p w:rsidR="00FB1E25" w:rsidRDefault="00F22307" w:rsidP="00F22307">
                              <w:pPr>
                                <w:jc w:val="center"/>
                              </w:pPr>
                              <w:r w:rsidRPr="00714533">
                                <w:rPr>
                                  <w:noProof/>
                                </w:rPr>
                                <w:drawing>
                                  <wp:inline distT="0" distB="0" distL="0" distR="0" wp14:anchorId="533C7312" wp14:editId="51175793">
                                    <wp:extent cx="1047115" cy="1371600"/>
                                    <wp:effectExtent l="0" t="0" r="63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7115" cy="1371600"/>
                                            </a:xfrm>
                                            <a:prstGeom prst="rect">
                                              <a:avLst/>
                                            </a:prstGeom>
                                            <a:noFill/>
                                            <a:ln>
                                              <a:noFill/>
                                            </a:ln>
                                          </pic:spPr>
                                        </pic:pic>
                                      </a:graphicData>
                                    </a:graphic>
                                  </wp:inline>
                                </w:drawing>
                              </w:r>
                              <w:bookmarkEnd w:id="0"/>
                            </w:p>
                          </w:txbxContent>
                        </wps:txbx>
                        <wps:bodyPr rot="0" spcFirstLastPara="0" vertOverflow="overflow" horzOverflow="overflow" vert="horz" wrap="square" lIns="274320" tIns="3108960" rIns="274320" bIns="182880" numCol="1" spcCol="0" rtlCol="0" fromWordArt="0" anchor="t" anchorCtr="0" forceAA="0" compatLnSpc="1">
                          <a:prstTxWarp prst="textNoShape">
                            <a:avLst/>
                          </a:prstTxWarp>
                          <a:noAutofit/>
                        </wps:bodyPr>
                      </wps:wsp>
                      <wps:wsp>
                        <wps:cNvPr id="39" name="Rectangle 93"/>
                        <wps:cNvSpPr/>
                        <wps:spPr>
                          <a:xfrm>
                            <a:off x="0" y="0"/>
                            <a:ext cx="3339101" cy="10058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43000</wp14:pctWidth>
                </wp14:sizeRelH>
                <wp14:sizeRelV relativeFrom="page">
                  <wp14:pctHeight>100000</wp14:pctHeight>
                </wp14:sizeRelV>
              </wp:anchor>
            </w:drawing>
          </mc:Choice>
          <mc:Fallback>
            <w:pict>
              <v:group w14:anchorId="547C304E" id="Grupo 37" o:spid="_x0000_s1052" style="position:absolute;left:0;text-align:left;margin-left:348.2pt;margin-top:-.3pt;width:262.9pt;height:839.05pt;z-index:-251663872;mso-width-percent:430;mso-height-percent:1000;mso-position-horizontal-relative:page;mso-position-vertical-relative:page;mso-width-percent:430;mso-height-percent:1000" coordsize="33391,10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">
                <v:rect id="Rectangle 24" o:spid="_x0000_s1053" style="position:absolute;left:7004;width:19469;height:106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" fillcolor="#5b9bd5 [3204]" stroked="f" strokeweight="1pt">
                  <v:path arrowok="t"/>
                  <v:textbox inset="21.6pt,244.8pt,21.6pt,14.4pt">
                    <w:txbxContent>
                      <w:p w:rsidR="00DD7D55" w:rsidRPr="00F22307" w:rsidRDefault="00DD7D55" w:rsidP="00DD7D55">
                        <w:pPr>
                          <w:pStyle w:val="Ttulo1"/>
                          <w:spacing w:after="120"/>
                          <w:rPr>
                            <w:i/>
                            <w:color w:val="FFFFFF" w:themeColor="background1"/>
                          </w:rPr>
                        </w:pPr>
                        <w:bookmarkStart w:id="1" w:name="_GoBack"/>
                        <w:r w:rsidRPr="00F22307">
                          <w:rPr>
                            <w:i/>
                            <w:color w:val="FFFFFF" w:themeColor="background1"/>
                          </w:rPr>
                          <w:t>Bluetooth:</w:t>
                        </w:r>
                      </w:p>
                      <w:p w:rsidR="00DD7D55" w:rsidRPr="00F22307" w:rsidRDefault="00DD7D55" w:rsidP="00DD7D55">
                        <w:r w:rsidRPr="00F22307">
                          <w:t>Bluetooth es una especificación industrial para redes PAN diseñado especialmente para dispositivos de bajo consumo, que requieren corto alcance de emisión y basados en transceptores de bajo coste en la banda ISM (bandas de radio industriales, científicas y médicas) de 2.4 GHz.</w:t>
                        </w:r>
                      </w:p>
                      <w:p w:rsidR="00D41DD8" w:rsidRPr="00DE1AA9" w:rsidRDefault="00D41DD8" w:rsidP="00E41483">
                        <w:pPr>
                          <w:rPr>
                            <w:strike/>
                          </w:rPr>
                        </w:pPr>
                      </w:p>
                      <w:p w:rsidR="00FB1E25" w:rsidRDefault="00FB1E25" w:rsidP="00E730F7">
                        <w:pPr>
                          <w:rPr>
                            <w:rStyle w:val="e24kjd"/>
                          </w:rPr>
                        </w:pPr>
                      </w:p>
                      <w:p w:rsidR="00FB1E25" w:rsidRDefault="00F22307" w:rsidP="00F22307">
                        <w:pPr>
                          <w:jc w:val="center"/>
                        </w:pPr>
                        <w:r w:rsidRPr="00714533">
                          <w:rPr>
                            <w:noProof/>
                          </w:rPr>
                          <w:drawing>
                            <wp:inline distT="0" distB="0" distL="0" distR="0" wp14:anchorId="533C7312" wp14:editId="51175793">
                              <wp:extent cx="1047115" cy="1371600"/>
                              <wp:effectExtent l="0" t="0" r="63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7115" cy="1371600"/>
                                      </a:xfrm>
                                      <a:prstGeom prst="rect">
                                        <a:avLst/>
                                      </a:prstGeom>
                                      <a:noFill/>
                                      <a:ln>
                                        <a:noFill/>
                                      </a:ln>
                                    </pic:spPr>
                                  </pic:pic>
                                </a:graphicData>
                              </a:graphic>
                            </wp:inline>
                          </w:drawing>
                        </w:r>
                        <w:bookmarkEnd w:id="1"/>
                      </w:p>
                    </w:txbxContent>
                  </v:textbox>
                </v:rect>
                <v:rect id="Rectangle 93" o:spid="_x0000_s1054" style="position:absolute;width:33391;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" filled="f" stroked="f" strokeweight="1pt"/>
                <w10:wrap type="tight" anchorx="page" anchory="page"/>
              </v:group>
            </w:pict>
          </mc:Fallback>
        </mc:AlternateContent>
      </w:r>
      <w:r w:rsidR="00341566">
        <w:rPr>
          <w:b/>
          <w:i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Los Sensores de parámetros vitales:</w:t>
      </w:r>
    </w:p>
    <w:p w:rsidR="00371998" w:rsidRDefault="0038231E" w:rsidP="00511B1C">
      <w:pPr>
        <w:jc w:val="both"/>
      </w:pPr>
      <w:r>
        <w:rPr>
          <w:strike/>
          <w:noProof/>
        </w:rPr>
        <mc:AlternateContent>
          <mc:Choice Requires="wps">
            <w:drawing>
              <wp:anchor distT="0" distB="0" distL="114300" distR="114300" simplePos="0" relativeHeight="251651584" behindDoc="0" locked="0" layoutInCell="1" allowOverlap="1" wp14:anchorId="28328F52" wp14:editId="36B10595">
                <wp:simplePos x="0" y="0"/>
                <wp:positionH relativeFrom="column">
                  <wp:posOffset>-576226</wp:posOffset>
                </wp:positionH>
                <wp:positionV relativeFrom="paragraph">
                  <wp:posOffset>620042</wp:posOffset>
                </wp:positionV>
                <wp:extent cx="4527550" cy="2288145"/>
                <wp:effectExtent l="95250" t="1200150" r="82550" b="1217295"/>
                <wp:wrapNone/>
                <wp:docPr id="63" name="Cuadro de texto 63"/>
                <wp:cNvGraphicFramePr/>
                <a:graphic xmlns:a="http://schemas.openxmlformats.org/drawingml/2006/main">
                  <a:graphicData uri="http://schemas.microsoft.com/office/word/2010/wordprocessingShape">
                    <wps:wsp>
                      <wps:cNvSpPr txBox="1"/>
                      <wps:spPr>
                        <a:xfrm rot="18902153">
                          <a:off x="0" y="0"/>
                          <a:ext cx="4527550" cy="2288145"/>
                        </a:xfrm>
                        <a:prstGeom prst="rect">
                          <a:avLst/>
                        </a:prstGeom>
                        <a:noFill/>
                        <a:ln w="6350">
                          <a:noFill/>
                        </a:ln>
                      </wps:spPr>
                      <wps:txbx>
                        <w:txbxContent>
                          <w:p w:rsidR="0038231E" w:rsidRPr="0038231E" w:rsidRDefault="0038231E" w:rsidP="0038231E">
                            <w:pPr>
                              <w:spacing w:before="240"/>
                              <w:jc w:val="center"/>
                              <w:rPr>
                                <w:color w:val="92D050"/>
                                <w:sz w:val="144"/>
                                <w:szCs w:val="144"/>
                              </w:rPr>
                            </w:pPr>
                            <w:r w:rsidRPr="0038231E">
                              <w:rPr>
                                <w:color w:val="2F5496" w:themeColor="accent5" w:themeShade="BF"/>
                                <w:sz w:val="144"/>
                                <w:szCs w:val="144"/>
                              </w:rPr>
                              <w:t xml:space="preserve">Por Editar </w:t>
                            </w:r>
                            <w:r w:rsidRPr="0038231E">
                              <w:rPr>
                                <w:color w:val="92D050"/>
                                <w:sz w:val="144"/>
                                <w:szCs w:val="1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28F52" id="Cuadro de texto 63" o:spid="_x0000_s1055" type="#_x0000_t202" style="position:absolute;left:0;text-align:left;margin-left:-45.35pt;margin-top:48.8pt;width:356.5pt;height:180.15pt;rotation:-2946768fd;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" filled="f" stroked="f" strokeweight=".5pt">
                <v:textbox>
                  <w:txbxContent>
                    <w:p w:rsidR="0038231E" w:rsidRPr="0038231E" w:rsidRDefault="0038231E" w:rsidP="0038231E">
                      <w:pPr>
                        <w:spacing w:before="240"/>
                        <w:jc w:val="center"/>
                        <w:rPr>
                          <w:color w:val="92D050"/>
                          <w:sz w:val="144"/>
                          <w:szCs w:val="144"/>
                        </w:rPr>
                      </w:pPr>
                      <w:r w:rsidRPr="0038231E">
                        <w:rPr>
                          <w:color w:val="2F5496" w:themeColor="accent5" w:themeShade="BF"/>
                          <w:sz w:val="144"/>
                          <w:szCs w:val="144"/>
                        </w:rPr>
                        <w:t xml:space="preserve">Por Editar </w:t>
                      </w:r>
                      <w:r w:rsidRPr="0038231E">
                        <w:rPr>
                          <w:color w:val="92D050"/>
                          <w:sz w:val="144"/>
                          <w:szCs w:val="144"/>
                        </w:rPr>
                        <w:t>…</w:t>
                      </w:r>
                    </w:p>
                  </w:txbxContent>
                </v:textbox>
              </v:shape>
            </w:pict>
          </mc:Fallback>
        </mc:AlternateContent>
      </w:r>
      <w:r w:rsidR="00341566">
        <w:t xml:space="preserve">La temperatura es un parámetro fácil de monitorear </w:t>
      </w:r>
      <w:r w:rsidR="006A4E0F">
        <w:t>y para su apreciación existe</w:t>
      </w:r>
      <w:r w:rsidR="00341566">
        <w:t xml:space="preserve"> </w:t>
      </w:r>
      <w:r w:rsidR="006A4E0F">
        <w:t>una gran diversidad de sensores</w:t>
      </w:r>
      <w:r w:rsidR="00341566">
        <w:t>. Desde los infrarrojos, hasta diodos y circuitos integrados.</w:t>
      </w:r>
    </w:p>
    <w:p w:rsidR="00341566" w:rsidRDefault="00341566" w:rsidP="00511B1C">
      <w:pPr>
        <w:jc w:val="both"/>
      </w:pPr>
      <w:r>
        <w:t>El pulso</w:t>
      </w:r>
    </w:p>
    <w:p w:rsidR="00341566" w:rsidRDefault="00341566" w:rsidP="00511B1C">
      <w:pPr>
        <w:jc w:val="both"/>
      </w:pPr>
    </w:p>
    <w:p w:rsidR="00341566" w:rsidRDefault="00341566" w:rsidP="00511B1C">
      <w:pPr>
        <w:jc w:val="both"/>
      </w:pPr>
      <w:r>
        <w:t>La presión arterial</w:t>
      </w:r>
    </w:p>
    <w:p w:rsidR="00D0150C" w:rsidRDefault="00D0150C" w:rsidP="00511B1C">
      <w:pPr>
        <w:jc w:val="both"/>
      </w:pPr>
      <w:r>
        <w:t>La frecuencia cardíaca y ECG</w:t>
      </w:r>
    </w:p>
    <w:p w:rsidR="00D0150C" w:rsidRDefault="00D0150C" w:rsidP="00511B1C">
      <w:pPr>
        <w:jc w:val="both"/>
      </w:pPr>
      <w:r>
        <w:t>La frecuencia respiratoria</w:t>
      </w:r>
    </w:p>
    <w:p w:rsidR="00341566" w:rsidRDefault="00D0150C" w:rsidP="00511B1C">
      <w:pPr>
        <w:jc w:val="both"/>
      </w:pPr>
      <w:r>
        <w:t>La concentración de oxígeno disuelto en la sangre</w:t>
      </w:r>
    </w:p>
    <w:p w:rsidR="00371998" w:rsidRDefault="0038231E" w:rsidP="00511B1C">
      <w:pPr>
        <w:jc w:val="both"/>
      </w:pPr>
      <w:r>
        <w:rPr>
          <w:strike/>
          <w:noProof/>
        </w:rPr>
        <mc:AlternateContent>
          <mc:Choice Requires="wps">
            <w:drawing>
              <wp:anchor distT="0" distB="0" distL="114300" distR="114300" simplePos="0" relativeHeight="251671040" behindDoc="0" locked="0" layoutInCell="1" allowOverlap="1">
                <wp:simplePos x="0" y="0"/>
                <wp:positionH relativeFrom="column">
                  <wp:posOffset>6214604</wp:posOffset>
                </wp:positionH>
                <wp:positionV relativeFrom="paragraph">
                  <wp:posOffset>2214809</wp:posOffset>
                </wp:positionV>
                <wp:extent cx="914400" cy="914400"/>
                <wp:effectExtent l="0" t="0" r="19050" b="19050"/>
                <wp:wrapNone/>
                <wp:docPr id="47" name="Cuadro de texto 47"/>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rsidR="0038231E" w:rsidRDefault="0038231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47" o:spid="_x0000_s1056" type="#_x0000_t202" style="position:absolute;left:0;text-align:left;margin-left:489.35pt;margin-top:174.4pt;width:1in;height:1in;z-index:251671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" fillcolor="white [3201]" strokeweight=".5pt">
                <v:textbox>
                  <w:txbxContent>
                    <w:p w:rsidR="0038231E" w:rsidRDefault="0038231E"/>
                  </w:txbxContent>
                </v:textbox>
              </v:shape>
            </w:pict>
          </mc:Fallback>
        </mc:AlternateContent>
      </w:r>
      <w:r w:rsidR="006E5EB5" w:rsidRPr="004D2377">
        <w:rPr>
          <w:strike/>
        </w:rPr>
        <w:t xml:space="preserve"> XC</w:t>
      </w:r>
      <w:r w:rsidR="00581198" w:rsidRPr="004D2377">
        <w:rPr>
          <w:strike/>
        </w:rPr>
        <w:t xml:space="preserve">8; todos ellos </w:t>
      </w:r>
      <w:r w:rsidR="006E5EB5" w:rsidRPr="004D2377">
        <w:rPr>
          <w:strike/>
        </w:rPr>
        <w:t>de Microchip</w:t>
      </w:r>
      <w:r w:rsidR="00581198" w:rsidRPr="004D2377">
        <w:rPr>
          <w:strike/>
        </w:rPr>
        <w:t>™</w:t>
      </w:r>
      <w:r w:rsidR="009A7BDA" w:rsidRPr="004D2377">
        <w:rPr>
          <w:strike/>
        </w:rPr>
        <w:t xml:space="preserve">. La comunicación </w:t>
      </w:r>
      <w:r w:rsidR="006C7CA2" w:rsidRPr="004D2377">
        <w:rPr>
          <w:strike/>
        </w:rPr>
        <w:t xml:space="preserve">de la red </w:t>
      </w:r>
      <w:r w:rsidR="009A7BDA" w:rsidRPr="004D2377">
        <w:rPr>
          <w:strike/>
        </w:rPr>
        <w:t>PAN hasta</w:t>
      </w:r>
      <w:r w:rsidR="006C7CA2" w:rsidRPr="004D2377">
        <w:rPr>
          <w:strike/>
        </w:rPr>
        <w:t xml:space="preserve"> el Smartphone se realiza mediante un</w:t>
      </w:r>
      <w:r w:rsidR="009A7BDA" w:rsidRPr="004D2377">
        <w:rPr>
          <w:strike/>
        </w:rPr>
        <w:t xml:space="preserve"> adaptador Bluetooth</w:t>
      </w:r>
      <w:r w:rsidR="000A5F9F" w:rsidRPr="004D2377">
        <w:rPr>
          <w:strike/>
        </w:rPr>
        <w:t xml:space="preserve"> (de IOGEAR</w:t>
      </w:r>
      <w:r w:rsidR="009C0B8B" w:rsidRPr="004D2377">
        <w:rPr>
          <w:strike/>
        </w:rPr>
        <w:t>™) conectado</w:t>
      </w:r>
      <w:r w:rsidR="009A7BDA" w:rsidRPr="004D2377">
        <w:rPr>
          <w:strike/>
        </w:rPr>
        <w:t xml:space="preserve"> al puerto serial de la tarjeta de desarrollo</w:t>
      </w:r>
      <w:r w:rsidR="009D547C" w:rsidRPr="004D2377">
        <w:rPr>
          <w:strike/>
        </w:rPr>
        <w:t>;</w:t>
      </w:r>
      <w:r w:rsidR="009A7BDA" w:rsidRPr="004D2377">
        <w:rPr>
          <w:strike/>
        </w:rPr>
        <w:t xml:space="preserve"> utilizando una tasa de trasferencia de </w:t>
      </w:r>
      <w:r w:rsidR="000A5F9F" w:rsidRPr="004D2377">
        <w:rPr>
          <w:strike/>
        </w:rPr>
        <w:t>19200 Bps</w:t>
      </w:r>
      <w:r w:rsidR="000A5F9F">
        <w:t>.</w:t>
      </w:r>
    </w:p>
    <w:p w:rsidR="009C0B8B" w:rsidRDefault="001A7967" w:rsidP="00511B1C">
      <w:pPr>
        <w:jc w:val="both"/>
      </w:pPr>
      <w:r w:rsidRPr="00203506">
        <w:rPr>
          <w:rFonts w:eastAsiaTheme="majorEastAsia" w:cstheme="majorBidi"/>
          <w:b/>
          <w:iCs/>
          <w:noProof/>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mc:AlternateContent>
          <mc:Choice Requires="wpg">
            <w:drawing>
              <wp:anchor distT="0" distB="0" distL="114300" distR="114300" simplePos="0" relativeHeight="251660800" behindDoc="1" locked="0" layoutInCell="1" allowOverlap="1" wp14:anchorId="0DC00638" wp14:editId="1ABB4C7E">
                <wp:simplePos x="0" y="0"/>
                <wp:positionH relativeFrom="page">
                  <wp:posOffset>-552</wp:posOffset>
                </wp:positionH>
                <wp:positionV relativeFrom="page">
                  <wp:posOffset>0</wp:posOffset>
                </wp:positionV>
                <wp:extent cx="3338830" cy="10655935"/>
                <wp:effectExtent l="0" t="0" r="0" b="0"/>
                <wp:wrapTight wrapText="bothSides">
                  <wp:wrapPolygon edited="0">
                    <wp:start x="4309" y="0"/>
                    <wp:lineTo x="739" y="82"/>
                    <wp:lineTo x="369" y="123"/>
                    <wp:lineTo x="369" y="20250"/>
                    <wp:lineTo x="616" y="20291"/>
                    <wp:lineTo x="4309" y="20291"/>
                    <wp:lineTo x="4309" y="21559"/>
                    <wp:lineTo x="17237" y="21559"/>
                    <wp:lineTo x="17237" y="20291"/>
                    <wp:lineTo x="20685" y="20291"/>
                    <wp:lineTo x="21300" y="20209"/>
                    <wp:lineTo x="21300" y="164"/>
                    <wp:lineTo x="20685" y="82"/>
                    <wp:lineTo x="17237" y="0"/>
                    <wp:lineTo x="4309" y="0"/>
                  </wp:wrapPolygon>
                </wp:wrapTight>
                <wp:docPr id="44" name="Grupo 44"/>
                <wp:cNvGraphicFramePr/>
                <a:graphic xmlns:a="http://schemas.openxmlformats.org/drawingml/2006/main">
                  <a:graphicData uri="http://schemas.microsoft.com/office/word/2010/wordprocessingGroup">
                    <wpg:wgp>
                      <wpg:cNvGrpSpPr/>
                      <wpg:grpSpPr>
                        <a:xfrm>
                          <a:off x="0" y="0"/>
                          <a:ext cx="3338830" cy="10655935"/>
                          <a:chOff x="0" y="0"/>
                          <a:chExt cx="3339101" cy="10655935"/>
                        </a:xfrm>
                      </wpg:grpSpPr>
                      <wps:wsp>
                        <wps:cNvPr id="45" name="Rectangle 24"/>
                        <wps:cNvSpPr>
                          <a:spLocks/>
                        </wps:cNvSpPr>
                        <wps:spPr>
                          <a:xfrm>
                            <a:off x="700468" y="0"/>
                            <a:ext cx="1946910" cy="1065593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54B97" w:rsidRPr="00FD76DE" w:rsidRDefault="001D3791" w:rsidP="00654B97">
                              <w:pPr>
                                <w:pStyle w:val="Ttulo1"/>
                                <w:spacing w:after="120"/>
                                <w:rPr>
                                  <w:i/>
                                  <w:color w:val="FFFFFF" w:themeColor="background1"/>
                                </w:rPr>
                              </w:pPr>
                              <w:r>
                                <w:rPr>
                                  <w:i/>
                                  <w:color w:val="FFFFFF" w:themeColor="background1"/>
                                </w:rPr>
                                <w:t>JSON vs XML</w:t>
                              </w:r>
                              <w:r w:rsidR="00654B97" w:rsidRPr="00FD76DE">
                                <w:rPr>
                                  <w:i/>
                                  <w:color w:val="FFFFFF" w:themeColor="background1"/>
                                </w:rPr>
                                <w:t>:</w:t>
                              </w:r>
                            </w:p>
                            <w:p w:rsidR="00654B97" w:rsidRDefault="001D3791" w:rsidP="00654B97">
                              <w:pPr>
                                <w:rPr>
                                  <w:rStyle w:val="e24kjd"/>
                                </w:rPr>
                              </w:pPr>
                              <w:r>
                                <w:t xml:space="preserve">Una de las supuestas ventajas de JSON sobre XML como formato de intercambio de datos es que resulta mucho más sencillo escribir un </w:t>
                              </w:r>
                              <w:r w:rsidRPr="001D3791">
                                <w:t>analizador sintáctico</w:t>
                              </w:r>
                              <w:r>
                                <w:t xml:space="preserve"> (</w:t>
                              </w:r>
                              <w:r w:rsidRPr="001D3791">
                                <w:rPr>
                                  <w:i/>
                                </w:rPr>
                                <w:t>parser</w:t>
                              </w:r>
                              <w:r>
                                <w:t>) para él.</w:t>
                              </w:r>
                              <w:r w:rsidR="00654B97" w:rsidRPr="006F5C9E">
                                <w:rPr>
                                  <w:rStyle w:val="e24kjd"/>
                                </w:rPr>
                                <w:t xml:space="preserve"> </w:t>
                              </w:r>
                            </w:p>
                            <w:p w:rsidR="00654B97" w:rsidRDefault="00654B97" w:rsidP="00654B97">
                              <w:pPr>
                                <w:rPr>
                                  <w:rStyle w:val="e24kjd"/>
                                </w:rPr>
                              </w:pPr>
                            </w:p>
                            <w:p w:rsidR="00654B97" w:rsidRDefault="00654B97" w:rsidP="00654B97">
                              <w:pPr>
                                <w:rPr>
                                  <w:rStyle w:val="e24kjd"/>
                                </w:rPr>
                              </w:pPr>
                            </w:p>
                            <w:p w:rsidR="00654B97" w:rsidRDefault="00654B97" w:rsidP="00654B97">
                              <w:pPr>
                                <w:jc w:val="center"/>
                              </w:pPr>
                            </w:p>
                          </w:txbxContent>
                        </wps:txbx>
                        <wps:bodyPr rot="0" spcFirstLastPara="0" vertOverflow="overflow" horzOverflow="overflow" vert="horz" wrap="square" lIns="274320" tIns="3108960" rIns="274320" bIns="182880" numCol="1" spcCol="0" rtlCol="0" fromWordArt="0" anchor="t" anchorCtr="0" forceAA="0" compatLnSpc="1">
                          <a:prstTxWarp prst="textNoShape">
                            <a:avLst/>
                          </a:prstTxWarp>
                          <a:noAutofit/>
                        </wps:bodyPr>
                      </wps:wsp>
                      <wps:wsp>
                        <wps:cNvPr id="46" name="Rectangle 93"/>
                        <wps:cNvSpPr/>
                        <wps:spPr>
                          <a:xfrm>
                            <a:off x="0" y="0"/>
                            <a:ext cx="3339101" cy="10058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43000</wp14:pctWidth>
                </wp14:sizeRelH>
                <wp14:sizeRelV relativeFrom="page">
                  <wp14:pctHeight>100000</wp14:pctHeight>
                </wp14:sizeRelV>
              </wp:anchor>
            </w:drawing>
          </mc:Choice>
          <mc:Fallback>
            <w:pict>
              <v:group w14:anchorId="0DC00638" id="Grupo 44" o:spid="_x0000_s1057" style="position:absolute;left:0;text-align:left;margin-left:-.05pt;margin-top:0;width:262.9pt;height:839.05pt;z-index:-251655680;mso-width-percent:430;mso-height-percent:1000;mso-position-horizontal-relative:page;mso-position-vertical-relative:page;mso-width-percent:430;mso-height-percent:1000" coordsize="33391,10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">
                <v:rect id="Rectangle 24" o:spid="_x0000_s1058" style="position:absolute;left:7004;width:19469;height:106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" fillcolor="#5b9bd5 [3204]" stroked="f" strokeweight="1pt">
                  <v:path arrowok="t"/>
                  <v:textbox inset="21.6pt,244.8pt,21.6pt,14.4pt">
                    <w:txbxContent>
                      <w:p w:rsidR="00654B97" w:rsidRPr="00FD76DE" w:rsidRDefault="001D3791" w:rsidP="00654B97">
                        <w:pPr>
                          <w:pStyle w:val="Ttulo1"/>
                          <w:spacing w:after="120"/>
                          <w:rPr>
                            <w:i/>
                            <w:color w:val="FFFFFF" w:themeColor="background1"/>
                          </w:rPr>
                        </w:pPr>
                        <w:r>
                          <w:rPr>
                            <w:i/>
                            <w:color w:val="FFFFFF" w:themeColor="background1"/>
                          </w:rPr>
                          <w:t>JSON vs XML</w:t>
                        </w:r>
                        <w:r w:rsidR="00654B97" w:rsidRPr="00FD76DE">
                          <w:rPr>
                            <w:i/>
                            <w:color w:val="FFFFFF" w:themeColor="background1"/>
                          </w:rPr>
                          <w:t>:</w:t>
                        </w:r>
                      </w:p>
                      <w:p w:rsidR="00654B97" w:rsidRDefault="001D3791" w:rsidP="00654B97">
                        <w:pPr>
                          <w:rPr>
                            <w:rStyle w:val="e24kjd"/>
                          </w:rPr>
                        </w:pPr>
                        <w:r>
                          <w:t xml:space="preserve">Una de las supuestas ventajas de JSON sobre XML como formato de intercambio de datos es que resulta mucho más sencillo escribir un </w:t>
                        </w:r>
                        <w:r w:rsidRPr="001D3791">
                          <w:t>analizador sintáctico</w:t>
                        </w:r>
                        <w:r>
                          <w:t xml:space="preserve"> (</w:t>
                        </w:r>
                        <w:r w:rsidRPr="001D3791">
                          <w:rPr>
                            <w:i/>
                          </w:rPr>
                          <w:t>parser</w:t>
                        </w:r>
                        <w:r>
                          <w:t>) para él.</w:t>
                        </w:r>
                        <w:r w:rsidR="00654B97" w:rsidRPr="006F5C9E">
                          <w:rPr>
                            <w:rStyle w:val="e24kjd"/>
                          </w:rPr>
                          <w:t xml:space="preserve"> </w:t>
                        </w:r>
                      </w:p>
                      <w:p w:rsidR="00654B97" w:rsidRDefault="00654B97" w:rsidP="00654B97">
                        <w:pPr>
                          <w:rPr>
                            <w:rStyle w:val="e24kjd"/>
                          </w:rPr>
                        </w:pPr>
                      </w:p>
                      <w:p w:rsidR="00654B97" w:rsidRDefault="00654B97" w:rsidP="00654B97">
                        <w:pPr>
                          <w:rPr>
                            <w:rStyle w:val="e24kjd"/>
                          </w:rPr>
                        </w:pPr>
                      </w:p>
                      <w:p w:rsidR="00654B97" w:rsidRDefault="00654B97" w:rsidP="00654B97">
                        <w:pPr>
                          <w:jc w:val="center"/>
                        </w:pPr>
                      </w:p>
                    </w:txbxContent>
                  </v:textbox>
                </v:rect>
                <v:rect id="Rectangle 93" o:spid="_x0000_s1059" style="position:absolute;width:33391;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" filled="f" stroked="f" strokeweight="1pt"/>
                <w10:wrap type="tight" anchorx="page" anchory="page"/>
              </v:group>
            </w:pict>
          </mc:Fallback>
        </mc:AlternateContent>
      </w:r>
    </w:p>
    <w:p w:rsidR="009C0B8B" w:rsidRDefault="009C0B8B" w:rsidP="00511B1C">
      <w:pPr>
        <w:jc w:val="both"/>
      </w:pPr>
    </w:p>
    <w:p w:rsidR="009C0B8B" w:rsidRDefault="009C0B8B" w:rsidP="00511B1C">
      <w:pPr>
        <w:jc w:val="both"/>
      </w:pPr>
    </w:p>
    <w:p w:rsidR="00371998" w:rsidRPr="00203506" w:rsidRDefault="00371998" w:rsidP="00FD38DC">
      <w:pPr>
        <w:pStyle w:val="Ttulo1"/>
        <w:rPr>
          <w:b/>
          <w:i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03506">
        <w:rPr>
          <w:b/>
          <w:i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El formato de los datos:</w:t>
      </w:r>
    </w:p>
    <w:p w:rsidR="00CC3EEC" w:rsidRDefault="00A61336" w:rsidP="00511B1C">
      <w:pPr>
        <w:jc w:val="both"/>
      </w:pPr>
      <w:r>
        <w:t>En los sistemas embebidos para el manejo y transferencia de</w:t>
      </w:r>
      <w:r w:rsidR="00ED2033">
        <w:t xml:space="preserve"> los</w:t>
      </w:r>
      <w:r>
        <w:t xml:space="preserve"> datos </w:t>
      </w:r>
      <w:r w:rsidR="00ED2033">
        <w:t xml:space="preserve">digitalizados provenientes </w:t>
      </w:r>
      <w:r>
        <w:t xml:space="preserve">de distintos sensores, </w:t>
      </w:r>
      <w:r w:rsidR="00ED2033">
        <w:t>es conveniente juntarlos</w:t>
      </w:r>
      <w:r>
        <w:t xml:space="preserve"> como eslabones de una cadena</w:t>
      </w:r>
      <w:r w:rsidR="00CE02A2">
        <w:t xml:space="preserve"> de datos en texto plano </w:t>
      </w:r>
      <w:r>
        <w:t xml:space="preserve">(un </w:t>
      </w:r>
      <w:r w:rsidRPr="00D726B2">
        <w:rPr>
          <w:i/>
        </w:rPr>
        <w:t>string</w:t>
      </w:r>
      <w:r>
        <w:t xml:space="preserve">) </w:t>
      </w:r>
      <w:r w:rsidR="00CE02A2">
        <w:t>se</w:t>
      </w:r>
      <w:r w:rsidR="00ED2033">
        <w:t>parado</w:t>
      </w:r>
      <w:r w:rsidR="00CE02A2">
        <w:t xml:space="preserve">s por </w:t>
      </w:r>
      <w:r w:rsidR="00E66C23">
        <w:t xml:space="preserve">un tabulador, coma; </w:t>
      </w:r>
      <w:r w:rsidR="00CE02A2">
        <w:t xml:space="preserve">o </w:t>
      </w:r>
      <w:r>
        <w:t xml:space="preserve">por </w:t>
      </w:r>
      <w:r w:rsidR="00CE02A2">
        <w:t>el carácter que se defina.</w:t>
      </w:r>
      <w:r>
        <w:t xml:space="preserve"> Este </w:t>
      </w:r>
      <w:r w:rsidRPr="00ED2033">
        <w:rPr>
          <w:i/>
        </w:rPr>
        <w:t>string</w:t>
      </w:r>
      <w:r>
        <w:t xml:space="preserve"> de datos se </w:t>
      </w:r>
      <w:r w:rsidR="00CF3D24">
        <w:t>envía</w:t>
      </w:r>
      <w:r>
        <w:t xml:space="preserve"> mediante el módulo de transferencia y recepción de datos</w:t>
      </w:r>
      <w:r w:rsidR="00CF3D24">
        <w:t xml:space="preserve"> del PIC</w:t>
      </w:r>
      <w:r>
        <w:t xml:space="preserve"> a la red PAN; haciendo</w:t>
      </w:r>
      <w:r w:rsidR="00CF3D24">
        <w:t xml:space="preserve"> uso por ejemplo de un transceptor (modem)</w:t>
      </w:r>
      <w:r>
        <w:t xml:space="preserve"> Bluetooth</w:t>
      </w:r>
      <w:r w:rsidR="00ED2033">
        <w:t xml:space="preserve"> o </w:t>
      </w:r>
      <w:r w:rsidR="00ED2033" w:rsidRPr="007008C7">
        <w:rPr>
          <w:i/>
        </w:rPr>
        <w:t>ZigBee</w:t>
      </w:r>
      <w:r w:rsidR="00654B97">
        <w:rPr>
          <w:rStyle w:val="Refdenotaalpie"/>
        </w:rPr>
        <w:footnoteReference w:id="2"/>
      </w:r>
      <w:r w:rsidR="00654B97">
        <w:t>.</w:t>
      </w:r>
    </w:p>
    <w:p w:rsidR="00ED2033" w:rsidRDefault="006A6493" w:rsidP="00511B1C">
      <w:pPr>
        <w:jc w:val="both"/>
      </w:pPr>
      <w:r>
        <w:t>L</w:t>
      </w:r>
      <w:r w:rsidR="00ED2033">
        <w:t>os formatos</w:t>
      </w:r>
      <w:r w:rsidR="00D71765">
        <w:t xml:space="preserve"> de transferencia d</w:t>
      </w:r>
      <w:r w:rsidR="00ED2033">
        <w:t>e</w:t>
      </w:r>
      <w:r w:rsidR="00D71765">
        <w:t xml:space="preserve"> información (</w:t>
      </w:r>
      <w:r w:rsidR="00ED2033">
        <w:t>datos</w:t>
      </w:r>
      <w:r w:rsidR="00D71765">
        <w:t>)</w:t>
      </w:r>
      <w:r w:rsidR="00ED2033">
        <w:t xml:space="preserve"> sobre la Internet</w:t>
      </w:r>
      <w:r w:rsidR="00720C97">
        <w:t xml:space="preserve"> se han optimiza</w:t>
      </w:r>
      <w:r w:rsidR="00ED2033">
        <w:t>do, mediante la incorporación de los metadatos referidos a los datos. Los formatos XML y JSON, son buenos ejemplos de este empaquetamiento de datos que portan mayor información respecto a su significado y origen.</w:t>
      </w:r>
    </w:p>
    <w:p w:rsidR="00EF2F79" w:rsidRDefault="00720C97" w:rsidP="00720C97">
      <w:pPr>
        <w:jc w:val="both"/>
      </w:pPr>
      <w:r>
        <w:t>La notación de objeto de JavaScript: JSON (</w:t>
      </w:r>
      <w:r w:rsidRPr="00EF2F79">
        <w:rPr>
          <w:i/>
        </w:rPr>
        <w:t>JavaScript Object Notation</w:t>
      </w:r>
      <w:r>
        <w:t>),</w:t>
      </w:r>
      <w:r w:rsidR="00EF2F79">
        <w:t xml:space="preserve"> es un formato de texto sencillo para el </w:t>
      </w:r>
      <w:hyperlink r:id="rId37" w:tooltip="Intercambio de datos (aún no redactado)" w:history="1">
        <w:r w:rsidR="00EF2F79" w:rsidRPr="00EF2F79">
          <w:t>intercambio de datos</w:t>
        </w:r>
      </w:hyperlink>
      <w:r>
        <w:t xml:space="preserve">, muy exitoso y considerado actualmente independiente del lenguaje JavaScrip; JSON es más permisivo </w:t>
      </w:r>
      <w:r w:rsidR="007008C7">
        <w:t xml:space="preserve">y compacto </w:t>
      </w:r>
      <w:r>
        <w:t>que el formato XML</w:t>
      </w:r>
      <w:r w:rsidR="001D3791">
        <w:t>.</w:t>
      </w:r>
      <w:r w:rsidR="00D71765">
        <w:t xml:space="preserve"> El analizador sintáctico para convertir el </w:t>
      </w:r>
      <w:r w:rsidR="00D71765" w:rsidRPr="00ED2033">
        <w:rPr>
          <w:i/>
        </w:rPr>
        <w:t>string</w:t>
      </w:r>
      <w:r w:rsidR="00D71765">
        <w:t xml:space="preserve"> de datos al formato JSON, fácilmente puede ser escrito en el lenguaje seleccionado para escribir el programa de aplicación en el dispositivo Smartphone (el APP). La información de los sensores finalmente se envía a la base de datos (una hoja de cálculo de </w:t>
      </w:r>
      <w:r w:rsidR="00D71765" w:rsidRPr="00B36715">
        <w:rPr>
          <w:i/>
        </w:rPr>
        <w:t>Google Sheet</w:t>
      </w:r>
      <w:r w:rsidR="00D71765">
        <w:t>) en formato JSON mediante la red Wifi.</w:t>
      </w:r>
    </w:p>
    <w:p w:rsidR="00CE02A2" w:rsidRDefault="00CE02A2" w:rsidP="00EF2F79">
      <w:pPr>
        <w:jc w:val="both"/>
      </w:pPr>
    </w:p>
    <w:p w:rsidR="001A7967" w:rsidRDefault="001A7967" w:rsidP="00EF2F79">
      <w:pPr>
        <w:jc w:val="both"/>
      </w:pPr>
    </w:p>
    <w:p w:rsidR="008A3F81" w:rsidRDefault="008A3F81" w:rsidP="00EF2F79">
      <w:pPr>
        <w:jc w:val="both"/>
      </w:pPr>
    </w:p>
    <w:p w:rsidR="00AF1367" w:rsidRPr="006B0372" w:rsidRDefault="0039637F" w:rsidP="00FD38DC">
      <w:pPr>
        <w:pStyle w:val="Subttulo"/>
        <w:ind w:left="720" w:hanging="720"/>
        <w:outlineLvl w:val="0"/>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03506">
        <w:rPr>
          <w:b/>
          <w:iCs w:val="0"/>
          <w:noProof/>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mc:AlternateContent>
          <mc:Choice Requires="wpg">
            <w:drawing>
              <wp:anchor distT="0" distB="0" distL="114300" distR="114300" simplePos="0" relativeHeight="251649536" behindDoc="1" locked="0" layoutInCell="1" allowOverlap="1" wp14:anchorId="1E722F74" wp14:editId="1D933907">
                <wp:simplePos x="0" y="0"/>
                <wp:positionH relativeFrom="page">
                  <wp:posOffset>4422140</wp:posOffset>
                </wp:positionH>
                <wp:positionV relativeFrom="page">
                  <wp:posOffset>15599</wp:posOffset>
                </wp:positionV>
                <wp:extent cx="3338830" cy="11721465"/>
                <wp:effectExtent l="0" t="0" r="0" b="0"/>
                <wp:wrapTight wrapText="bothSides">
                  <wp:wrapPolygon edited="0">
                    <wp:start x="4309" y="0"/>
                    <wp:lineTo x="739" y="70"/>
                    <wp:lineTo x="369" y="105"/>
                    <wp:lineTo x="369" y="20255"/>
                    <wp:lineTo x="4063" y="20782"/>
                    <wp:lineTo x="4309" y="21554"/>
                    <wp:lineTo x="17237" y="21554"/>
                    <wp:lineTo x="17484" y="20782"/>
                    <wp:lineTo x="21054" y="20255"/>
                    <wp:lineTo x="21300" y="140"/>
                    <wp:lineTo x="20685" y="70"/>
                    <wp:lineTo x="17237" y="0"/>
                    <wp:lineTo x="4309" y="0"/>
                  </wp:wrapPolygon>
                </wp:wrapTight>
                <wp:docPr id="59" name="Grupo 59"/>
                <wp:cNvGraphicFramePr/>
                <a:graphic xmlns:a="http://schemas.openxmlformats.org/drawingml/2006/main">
                  <a:graphicData uri="http://schemas.microsoft.com/office/word/2010/wordprocessingGroup">
                    <wpg:wgp>
                      <wpg:cNvGrpSpPr/>
                      <wpg:grpSpPr>
                        <a:xfrm>
                          <a:off x="0" y="0"/>
                          <a:ext cx="3338830" cy="11721465"/>
                          <a:chOff x="0" y="0"/>
                          <a:chExt cx="3339101" cy="10655935"/>
                        </a:xfrm>
                      </wpg:grpSpPr>
                      <wps:wsp>
                        <wps:cNvPr id="60" name="Rectangle 24"/>
                        <wps:cNvSpPr>
                          <a:spLocks/>
                        </wps:cNvSpPr>
                        <wps:spPr>
                          <a:xfrm>
                            <a:off x="700468" y="0"/>
                            <a:ext cx="1946910" cy="1065593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F1367" w:rsidRPr="00FD76DE" w:rsidRDefault="00AF1367" w:rsidP="00AF1367">
                              <w:pPr>
                                <w:pStyle w:val="Ttulo1"/>
                                <w:spacing w:after="120"/>
                                <w:rPr>
                                  <w:i/>
                                  <w:color w:val="FFFFFF" w:themeColor="background1"/>
                                </w:rPr>
                              </w:pPr>
                              <w:r>
                                <w:rPr>
                                  <w:i/>
                                  <w:color w:val="FFFFFF" w:themeColor="background1"/>
                                </w:rPr>
                                <w:t>JavaScript</w:t>
                              </w:r>
                              <w:r w:rsidRPr="00FD76DE">
                                <w:rPr>
                                  <w:i/>
                                  <w:color w:val="FFFFFF" w:themeColor="background1"/>
                                </w:rPr>
                                <w:t>:</w:t>
                              </w:r>
                            </w:p>
                            <w:p w:rsidR="00AF1367" w:rsidRDefault="00AF1367" w:rsidP="00AF1367">
                              <w:pPr>
                                <w:rPr>
                                  <w:rStyle w:val="e24kjd"/>
                                </w:rPr>
                              </w:pPr>
                              <w:r w:rsidRPr="006F5C9E">
                                <w:rPr>
                                  <w:rStyle w:val="e24kjd"/>
                                </w:rPr>
                                <w:t xml:space="preserve">JavaScript (JS) es un lenguaje de programación interpretado con una sintaxis similar a C, </w:t>
                              </w:r>
                              <w:r>
                                <w:rPr>
                                  <w:rStyle w:val="e24kjd"/>
                                </w:rPr>
                                <w:t>adoptando</w:t>
                              </w:r>
                              <w:r w:rsidRPr="006F5C9E">
                                <w:rPr>
                                  <w:rStyle w:val="e24kjd"/>
                                </w:rPr>
                                <w:t xml:space="preserve"> nombres y convenciones del lenguaje de programación Java; aunque, tienen sem</w:t>
                              </w:r>
                              <w:r>
                                <w:rPr>
                                  <w:rStyle w:val="e24kjd"/>
                                </w:rPr>
                                <w:t>ánticas y propósitos diferentes. Principalmente usado en el entorno cliente-servidor; como los navegadores y servidores WEB.</w:t>
                              </w:r>
                            </w:p>
                            <w:p w:rsidR="008A3F81" w:rsidRDefault="008A3F81" w:rsidP="008A3F81">
                              <w:pPr>
                                <w:rPr>
                                  <w:rStyle w:val="e24kjd"/>
                                </w:rPr>
                              </w:pPr>
                            </w:p>
                            <w:p w:rsidR="008A3F81" w:rsidRDefault="008A3F81" w:rsidP="008A3F81">
                              <w:pPr>
                                <w:rPr>
                                  <w:rStyle w:val="e24kjd"/>
                                </w:rPr>
                              </w:pPr>
                            </w:p>
                            <w:p w:rsidR="008A3F81" w:rsidRDefault="008A3F81" w:rsidP="008A3F81">
                              <w:pPr>
                                <w:jc w:val="center"/>
                              </w:pPr>
                            </w:p>
                          </w:txbxContent>
                        </wps:txbx>
                        <wps:bodyPr rot="0" spcFirstLastPara="0" vertOverflow="overflow" horzOverflow="overflow" vert="horz" wrap="square" lIns="274320" tIns="3108960" rIns="274320" bIns="182880" numCol="1" spcCol="0" rtlCol="0" fromWordArt="0" anchor="t" anchorCtr="0" forceAA="0" compatLnSpc="1">
                          <a:prstTxWarp prst="textNoShape">
                            <a:avLst/>
                          </a:prstTxWarp>
                          <a:noAutofit/>
                        </wps:bodyPr>
                      </wps:wsp>
                      <wps:wsp>
                        <wps:cNvPr id="61" name="Rectangle 93"/>
                        <wps:cNvSpPr/>
                        <wps:spPr>
                          <a:xfrm>
                            <a:off x="0" y="0"/>
                            <a:ext cx="3339101" cy="10058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43000</wp14:pctWidth>
                </wp14:sizeRelH>
                <wp14:sizeRelV relativeFrom="page">
                  <wp14:pctHeight>0</wp14:pctHeight>
                </wp14:sizeRelV>
              </wp:anchor>
            </w:drawing>
          </mc:Choice>
          <mc:Fallback>
            <w:pict>
              <v:group w14:anchorId="1E722F74" id="Grupo 59" o:spid="_x0000_s1060" style="position:absolute;left:0;text-align:left;margin-left:348.2pt;margin-top:1.25pt;width:262.9pt;height:922.95pt;z-index:-251666944;mso-width-percent:430;mso-position-horizontal-relative:page;mso-position-vertical-relative:page;mso-width-percent:430" coordsize="33391,10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">
                <v:rect id="Rectangle 24" o:spid="_x0000_s1061" style="position:absolute;left:7004;width:19469;height:106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" fillcolor="#5b9bd5 [3204]" stroked="f" strokeweight="1pt">
                  <v:path arrowok="t"/>
                  <v:textbox inset="21.6pt,244.8pt,21.6pt,14.4pt">
                    <w:txbxContent>
                      <w:p w:rsidR="00AF1367" w:rsidRPr="00FD76DE" w:rsidRDefault="00AF1367" w:rsidP="00AF1367">
                        <w:pPr>
                          <w:pStyle w:val="Ttulo1"/>
                          <w:spacing w:after="120"/>
                          <w:rPr>
                            <w:i/>
                            <w:color w:val="FFFFFF" w:themeColor="background1"/>
                          </w:rPr>
                        </w:pPr>
                        <w:r>
                          <w:rPr>
                            <w:i/>
                            <w:color w:val="FFFFFF" w:themeColor="background1"/>
                          </w:rPr>
                          <w:t>JavaScript</w:t>
                        </w:r>
                        <w:r w:rsidRPr="00FD76DE">
                          <w:rPr>
                            <w:i/>
                            <w:color w:val="FFFFFF" w:themeColor="background1"/>
                          </w:rPr>
                          <w:t>:</w:t>
                        </w:r>
                      </w:p>
                      <w:p w:rsidR="00AF1367" w:rsidRDefault="00AF1367" w:rsidP="00AF1367">
                        <w:pPr>
                          <w:rPr>
                            <w:rStyle w:val="e24kjd"/>
                          </w:rPr>
                        </w:pPr>
                        <w:r w:rsidRPr="006F5C9E">
                          <w:rPr>
                            <w:rStyle w:val="e24kjd"/>
                          </w:rPr>
                          <w:t xml:space="preserve">JavaScript (JS) es un lenguaje de programación interpretado con una sintaxis similar a C, </w:t>
                        </w:r>
                        <w:r>
                          <w:rPr>
                            <w:rStyle w:val="e24kjd"/>
                          </w:rPr>
                          <w:t>adoptando</w:t>
                        </w:r>
                        <w:r w:rsidRPr="006F5C9E">
                          <w:rPr>
                            <w:rStyle w:val="e24kjd"/>
                          </w:rPr>
                          <w:t xml:space="preserve"> nombres y convenciones del lenguaje de programación Java; aunque, tienen sem</w:t>
                        </w:r>
                        <w:r>
                          <w:rPr>
                            <w:rStyle w:val="e24kjd"/>
                          </w:rPr>
                          <w:t>ánticas y propósitos diferentes. Principalmente usado en el entorno cliente-servidor; como los navegadores y servidores WEB.</w:t>
                        </w:r>
                      </w:p>
                      <w:p w:rsidR="008A3F81" w:rsidRDefault="008A3F81" w:rsidP="008A3F81">
                        <w:pPr>
                          <w:rPr>
                            <w:rStyle w:val="e24kjd"/>
                          </w:rPr>
                        </w:pPr>
                      </w:p>
                      <w:p w:rsidR="008A3F81" w:rsidRDefault="008A3F81" w:rsidP="008A3F81">
                        <w:pPr>
                          <w:rPr>
                            <w:rStyle w:val="e24kjd"/>
                          </w:rPr>
                        </w:pPr>
                      </w:p>
                      <w:p w:rsidR="008A3F81" w:rsidRDefault="008A3F81" w:rsidP="008A3F81">
                        <w:pPr>
                          <w:jc w:val="center"/>
                        </w:pPr>
                      </w:p>
                    </w:txbxContent>
                  </v:textbox>
                </v:rect>
                <v:rect id="Rectangle 93" o:spid="_x0000_s1062" style="position:absolute;width:33391;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" filled="f" stroked="f" strokeweight="1pt"/>
                <w10:wrap type="tight" anchorx="page" anchory="page"/>
              </v:group>
            </w:pict>
          </mc:Fallback>
        </mc:AlternateContent>
      </w:r>
      <w:r w:rsidR="005B63A9">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w:t>
      </w:r>
      <w:r w:rsidR="00AF1367" w:rsidRPr="006B0372">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 repositorio de los datos, la DB:</w:t>
      </w:r>
    </w:p>
    <w:p w:rsidR="00AF1367" w:rsidRDefault="00AF1367" w:rsidP="00AF1367">
      <w:pPr>
        <w:jc w:val="both"/>
      </w:pPr>
      <w:r>
        <w:t xml:space="preserve">En la Internet (la nube) existen un gran número de posibilidad de almacenamientos gratuitos, entre ellos: </w:t>
      </w:r>
      <w:r w:rsidRPr="00B36715">
        <w:rPr>
          <w:i/>
        </w:rPr>
        <w:t>Google Drive</w:t>
      </w:r>
      <w:r>
        <w:t xml:space="preserve">™, </w:t>
      </w:r>
      <w:r w:rsidRPr="00B36715">
        <w:rPr>
          <w:i/>
        </w:rPr>
        <w:t>Meg</w:t>
      </w:r>
      <w:r>
        <w:t xml:space="preserve">a™ y </w:t>
      </w:r>
      <w:r w:rsidRPr="00B36715">
        <w:rPr>
          <w:i/>
        </w:rPr>
        <w:t>OneDrive</w:t>
      </w:r>
      <w:r>
        <w:t xml:space="preserve">™. </w:t>
      </w:r>
      <w:r w:rsidR="002A0740">
        <w:t>E</w:t>
      </w:r>
      <w:r>
        <w:t>l repositorio principal de las aplicaciones de Google</w:t>
      </w:r>
      <w:r w:rsidR="002A0740">
        <w:t xml:space="preserve"> es Google Drive</w:t>
      </w:r>
      <w:r>
        <w:t>. Una de esas aplicaciones son las Hojas de Cálculo (</w:t>
      </w:r>
      <w:r w:rsidRPr="00B36715">
        <w:rPr>
          <w:i/>
        </w:rPr>
        <w:t>Google Sheet</w:t>
      </w:r>
      <w:r>
        <w:t>), donde varias personas pueden interactuar con los datos al mismo tiempo; utilizando fórmulas, funciones, generar gráficos, utilizar macros y Apps Script</w:t>
      </w:r>
      <w:r>
        <w:rPr>
          <w:rStyle w:val="Refdenotaalpie"/>
        </w:rPr>
        <w:footnoteReference w:id="3"/>
      </w:r>
      <w:r>
        <w:t>, etc. Cuando el volumen de datos a resguardar y analizar es mediano, una hoja de cálculo, bien puede servir como lugar de almacenamiento, proceso y consulta del conjunto de datos. Si se pretende manipular volúmenes de datos superiores a los soportados por una hoja de cálculo, es posible redirigir los datos a una base de datos como MySql o PostgreSQL; lo que exige la disposición de un servidor contratado, o uno propio, asumiendo también las tareas de mantenimiento que de esa responsabilidad se desprenden.</w:t>
      </w:r>
    </w:p>
    <w:p w:rsidR="00AF1367" w:rsidRDefault="00AF1367" w:rsidP="00AF1367">
      <w:pPr>
        <w:jc w:val="both"/>
        <w:rPr>
          <w:b/>
          <w:color w:val="262626" w:themeColor="text1" w:themeTint="D9"/>
        </w:rPr>
      </w:pPr>
      <w:r>
        <w:rPr>
          <w:noProof/>
        </w:rPr>
        <mc:AlternateContent>
          <mc:Choice Requires="wps">
            <w:drawing>
              <wp:anchor distT="0" distB="0" distL="114300" distR="114300" simplePos="0" relativeHeight="251662848" behindDoc="0" locked="0" layoutInCell="1" allowOverlap="1" wp14:anchorId="33FF8AC0" wp14:editId="6D7AACFB">
                <wp:simplePos x="0" y="0"/>
                <wp:positionH relativeFrom="column">
                  <wp:posOffset>4166758</wp:posOffset>
                </wp:positionH>
                <wp:positionV relativeFrom="paragraph">
                  <wp:posOffset>2320290</wp:posOffset>
                </wp:positionV>
                <wp:extent cx="1636643" cy="1914258"/>
                <wp:effectExtent l="0" t="0" r="20955" b="10160"/>
                <wp:wrapNone/>
                <wp:docPr id="62" name="Cuadro de texto 62"/>
                <wp:cNvGraphicFramePr/>
                <a:graphic xmlns:a="http://schemas.openxmlformats.org/drawingml/2006/main">
                  <a:graphicData uri="http://schemas.microsoft.com/office/word/2010/wordprocessingShape">
                    <wps:wsp>
                      <wps:cNvSpPr txBox="1"/>
                      <wps:spPr>
                        <a:xfrm>
                          <a:off x="0" y="0"/>
                          <a:ext cx="1636643" cy="1914258"/>
                        </a:xfrm>
                        <a:prstGeom prst="rect">
                          <a:avLst/>
                        </a:prstGeom>
                        <a:solidFill>
                          <a:srgbClr val="FFC000"/>
                        </a:solidFill>
                        <a:ln w="6350">
                          <a:solidFill>
                            <a:prstClr val="black"/>
                          </a:solidFill>
                        </a:ln>
                      </wps:spPr>
                      <wps:txbx>
                        <w:txbxContent>
                          <w:p w:rsidR="00AF1367" w:rsidRDefault="00AF1367" w:rsidP="00AF1367">
                            <w:pPr>
                              <w:keepNext/>
                              <w:jc w:val="both"/>
                            </w:pPr>
                            <w:r>
                              <w:rPr>
                                <w:noProof/>
                              </w:rPr>
                              <w:drawing>
                                <wp:inline distT="0" distB="0" distL="0" distR="0" wp14:anchorId="3C198FCA" wp14:editId="3BAE0C27">
                                  <wp:extent cx="2679715" cy="1469876"/>
                                  <wp:effectExtent l="0" t="0" r="635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2197" cy="1504148"/>
                                          </a:xfrm>
                                          <a:prstGeom prst="rect">
                                            <a:avLst/>
                                          </a:prstGeom>
                                        </pic:spPr>
                                      </pic:pic>
                                    </a:graphicData>
                                  </a:graphic>
                                </wp:inline>
                              </w:drawing>
                            </w:r>
                          </w:p>
                          <w:p w:rsidR="00AF1367" w:rsidRPr="00183B63" w:rsidRDefault="00AF1367" w:rsidP="00AF1367">
                            <w:pPr>
                              <w:pStyle w:val="Descripcin"/>
                              <w:jc w:val="both"/>
                              <w:rPr>
                                <w:sz w:val="16"/>
                                <w:szCs w:val="16"/>
                              </w:rPr>
                            </w:pPr>
                            <w:r w:rsidRPr="00183B63">
                              <w:rPr>
                                <w:sz w:val="16"/>
                                <w:szCs w:val="16"/>
                              </w:rPr>
                              <w:t xml:space="preserve">Figura </w:t>
                            </w:r>
                            <w:r w:rsidRPr="00183B63">
                              <w:rPr>
                                <w:sz w:val="16"/>
                                <w:szCs w:val="16"/>
                              </w:rPr>
                              <w:fldChar w:fldCharType="begin"/>
                            </w:r>
                            <w:r w:rsidRPr="00183B63">
                              <w:rPr>
                                <w:sz w:val="16"/>
                                <w:szCs w:val="16"/>
                              </w:rPr>
                              <w:instrText xml:space="preserve"> SEQ Figura \* ARABIC </w:instrText>
                            </w:r>
                            <w:r w:rsidRPr="00183B63">
                              <w:rPr>
                                <w:sz w:val="16"/>
                                <w:szCs w:val="16"/>
                              </w:rPr>
                              <w:fldChar w:fldCharType="separate"/>
                            </w:r>
                            <w:r w:rsidR="00D32EC1">
                              <w:rPr>
                                <w:noProof/>
                                <w:sz w:val="16"/>
                                <w:szCs w:val="16"/>
                              </w:rPr>
                              <w:t>4</w:t>
                            </w:r>
                            <w:r w:rsidRPr="00183B63">
                              <w:rPr>
                                <w:sz w:val="16"/>
                                <w:szCs w:val="16"/>
                              </w:rPr>
                              <w:fldChar w:fldCharType="end"/>
                            </w:r>
                            <w:r w:rsidRPr="00183B63">
                              <w:rPr>
                                <w:sz w:val="16"/>
                                <w:szCs w:val="16"/>
                              </w:rPr>
                              <w:t>.- Hoja de Cálculo (Google Sheet).</w:t>
                            </w:r>
                          </w:p>
                          <w:p w:rsidR="00AF1367" w:rsidRDefault="00AF1367" w:rsidP="00AF1367">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F8AC0" id="Cuadro de texto 62" o:spid="_x0000_s1063" type="#_x0000_t202" style="position:absolute;left:0;text-align:left;margin-left:328.1pt;margin-top:182.7pt;width:128.85pt;height:150.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" fillcolor="#ffc000" strokeweight=".5pt">
                <v:textbox>
                  <w:txbxContent>
                    <w:p w:rsidR="00AF1367" w:rsidRDefault="00AF1367" w:rsidP="00AF1367">
                      <w:pPr>
                        <w:keepNext/>
                        <w:jc w:val="both"/>
                      </w:pPr>
                      <w:r>
                        <w:rPr>
                          <w:noProof/>
                        </w:rPr>
                        <w:drawing>
                          <wp:inline distT="0" distB="0" distL="0" distR="0" wp14:anchorId="3C198FCA" wp14:editId="3BAE0C27">
                            <wp:extent cx="2679715" cy="1469876"/>
                            <wp:effectExtent l="0" t="0" r="635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2197" cy="1504148"/>
                                    </a:xfrm>
                                    <a:prstGeom prst="rect">
                                      <a:avLst/>
                                    </a:prstGeom>
                                  </pic:spPr>
                                </pic:pic>
                              </a:graphicData>
                            </a:graphic>
                          </wp:inline>
                        </w:drawing>
                      </w:r>
                    </w:p>
                    <w:p w:rsidR="00AF1367" w:rsidRPr="00183B63" w:rsidRDefault="00AF1367" w:rsidP="00AF1367">
                      <w:pPr>
                        <w:pStyle w:val="Descripcin"/>
                        <w:jc w:val="both"/>
                        <w:rPr>
                          <w:sz w:val="16"/>
                          <w:szCs w:val="16"/>
                        </w:rPr>
                      </w:pPr>
                      <w:r w:rsidRPr="00183B63">
                        <w:rPr>
                          <w:sz w:val="16"/>
                          <w:szCs w:val="16"/>
                        </w:rPr>
                        <w:t xml:space="preserve">Figura </w:t>
                      </w:r>
                      <w:r w:rsidRPr="00183B63">
                        <w:rPr>
                          <w:sz w:val="16"/>
                          <w:szCs w:val="16"/>
                        </w:rPr>
                        <w:fldChar w:fldCharType="begin"/>
                      </w:r>
                      <w:r w:rsidRPr="00183B63">
                        <w:rPr>
                          <w:sz w:val="16"/>
                          <w:szCs w:val="16"/>
                        </w:rPr>
                        <w:instrText xml:space="preserve"> SEQ Figura \* ARABIC </w:instrText>
                      </w:r>
                      <w:r w:rsidRPr="00183B63">
                        <w:rPr>
                          <w:sz w:val="16"/>
                          <w:szCs w:val="16"/>
                        </w:rPr>
                        <w:fldChar w:fldCharType="separate"/>
                      </w:r>
                      <w:r w:rsidR="00D32EC1">
                        <w:rPr>
                          <w:noProof/>
                          <w:sz w:val="16"/>
                          <w:szCs w:val="16"/>
                        </w:rPr>
                        <w:t>4</w:t>
                      </w:r>
                      <w:r w:rsidRPr="00183B63">
                        <w:rPr>
                          <w:sz w:val="16"/>
                          <w:szCs w:val="16"/>
                        </w:rPr>
                        <w:fldChar w:fldCharType="end"/>
                      </w:r>
                      <w:r w:rsidRPr="00183B63">
                        <w:rPr>
                          <w:sz w:val="16"/>
                          <w:szCs w:val="16"/>
                        </w:rPr>
                        <w:t>.- Hoja de Cálculo (Google Sheet).</w:t>
                      </w:r>
                    </w:p>
                    <w:p w:rsidR="00AF1367" w:rsidRDefault="00AF1367" w:rsidP="00AF1367">
                      <w:pPr>
                        <w:jc w:val="both"/>
                      </w:pPr>
                    </w:p>
                  </w:txbxContent>
                </v:textbox>
              </v:shape>
            </w:pict>
          </mc:Fallback>
        </mc:AlternateContent>
      </w:r>
      <w:r>
        <w:t>El Sistema de Monitoreo Remoto planteado, no exige una gran base de datos, tanto por la frecuencia de monitoreo, como por el volumen de datos generados; es factible solventar el almacenamiento mediante una hoja de cálculo. Sin embargo, para</w:t>
      </w:r>
      <w:r w:rsidR="00066E73">
        <w:t xml:space="preserve"> el acceso remoto, es requerida </w:t>
      </w:r>
      <w:r>
        <w:t xml:space="preserve">una aplicación previa qué facilite el intercambio de formato </w:t>
      </w:r>
      <w:r w:rsidR="00066E73">
        <w:t xml:space="preserve">enviado por </w:t>
      </w:r>
      <w:r w:rsidRPr="00346737">
        <w:rPr>
          <w:b/>
        </w:rPr>
        <w:t>SMR</w:t>
      </w:r>
      <w:r>
        <w:t xml:space="preserve">, al formato de las hojas de cálculo; tanto para su escritura como para su consulta. Este conector y conversor de formato se realiza mediante uno o varios </w:t>
      </w:r>
      <w:r w:rsidRPr="00892B8B">
        <w:rPr>
          <w:i/>
        </w:rPr>
        <w:t>Apps Script</w:t>
      </w:r>
      <w:r>
        <w:t>; que básicamente son programas en código JavaSript que se disponen para ser ejecutados previos al acceso e interacción con una hoja de cálculo (igual para las otras aplicaciones de Google como documentos, presentaciones, correos, calendarios, etc.). El acceso a los enlaces (link) de las hojas de cálculos de Google Sheet, se realizan mediante el protocolo HTTP</w:t>
      </w:r>
      <w:r w:rsidR="00057EF4">
        <w:t>;</w:t>
      </w:r>
      <w:r w:rsidRPr="00B65E4C">
        <w:rPr>
          <w:rStyle w:val="tlid-translation"/>
          <w:lang w:val="es-ES"/>
        </w:rPr>
        <w:t xml:space="preserve"> </w:t>
      </w:r>
      <w:r>
        <w:rPr>
          <w:rStyle w:val="tlid-translation"/>
          <w:lang w:val="es-ES"/>
        </w:rPr>
        <w:t xml:space="preserve">que es un protocolo de solicitud-respuesta entre un cliente y un servidor; </w:t>
      </w:r>
      <w:r>
        <w:t xml:space="preserve">haciendo uso de </w:t>
      </w:r>
      <w:r w:rsidR="00892B8B">
        <w:t>métodos</w:t>
      </w:r>
      <w:r>
        <w:t xml:space="preserve"> </w:t>
      </w:r>
      <w:r w:rsidR="00892B8B">
        <w:t>predefinidos, entre ellos</w:t>
      </w:r>
      <w:r>
        <w:t xml:space="preserve">: </w:t>
      </w:r>
      <w:r w:rsidR="00892B8B">
        <w:t>GET</w:t>
      </w:r>
      <w:r>
        <w:t xml:space="preserve"> y </w:t>
      </w:r>
      <w:r w:rsidR="00892B8B">
        <w:t>POST</w:t>
      </w:r>
      <w:r>
        <w:t>.</w:t>
      </w:r>
      <w:r>
        <w:rPr>
          <w:b/>
          <w:color w:val="262626" w:themeColor="text1" w:themeTint="D9"/>
        </w:rPr>
        <w:t xml:space="preserve"> </w:t>
      </w:r>
    </w:p>
    <w:p w:rsidR="008A3F81" w:rsidRDefault="008A3F81">
      <w:pPr>
        <w:spacing w:after="200" w:line="276" w:lineRule="auto"/>
      </w:pPr>
      <w:r>
        <w:br w:type="page"/>
      </w:r>
    </w:p>
    <w:p w:rsidR="001A7967" w:rsidRDefault="008A3F81" w:rsidP="00EF2F79">
      <w:pPr>
        <w:jc w:val="both"/>
      </w:pPr>
      <w:r w:rsidRPr="00203506">
        <w:rPr>
          <w:rFonts w:eastAsiaTheme="majorEastAsia" w:cstheme="majorBidi"/>
          <w:b/>
          <w:iCs/>
          <w:noProof/>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mc:AlternateContent>
          <mc:Choice Requires="wpg">
            <w:drawing>
              <wp:anchor distT="0" distB="0" distL="114300" distR="114300" simplePos="0" relativeHeight="251664896" behindDoc="1" locked="0" layoutInCell="1" allowOverlap="1" wp14:anchorId="164B1318" wp14:editId="59284793">
                <wp:simplePos x="0" y="0"/>
                <wp:positionH relativeFrom="page">
                  <wp:posOffset>1270</wp:posOffset>
                </wp:positionH>
                <wp:positionV relativeFrom="page">
                  <wp:posOffset>1793</wp:posOffset>
                </wp:positionV>
                <wp:extent cx="3338830" cy="11721465"/>
                <wp:effectExtent l="0" t="0" r="0" b="0"/>
                <wp:wrapTight wrapText="bothSides">
                  <wp:wrapPolygon edited="0">
                    <wp:start x="4309" y="0"/>
                    <wp:lineTo x="739" y="70"/>
                    <wp:lineTo x="369" y="105"/>
                    <wp:lineTo x="369" y="20255"/>
                    <wp:lineTo x="4063" y="20782"/>
                    <wp:lineTo x="4309" y="21554"/>
                    <wp:lineTo x="17237" y="21554"/>
                    <wp:lineTo x="17484" y="20782"/>
                    <wp:lineTo x="21054" y="20255"/>
                    <wp:lineTo x="21300" y="140"/>
                    <wp:lineTo x="20685" y="70"/>
                    <wp:lineTo x="17237" y="0"/>
                    <wp:lineTo x="4309" y="0"/>
                  </wp:wrapPolygon>
                </wp:wrapTight>
                <wp:docPr id="56" name="Grupo 56"/>
                <wp:cNvGraphicFramePr/>
                <a:graphic xmlns:a="http://schemas.openxmlformats.org/drawingml/2006/main">
                  <a:graphicData uri="http://schemas.microsoft.com/office/word/2010/wordprocessingGroup">
                    <wpg:wgp>
                      <wpg:cNvGrpSpPr/>
                      <wpg:grpSpPr>
                        <a:xfrm>
                          <a:off x="0" y="0"/>
                          <a:ext cx="3338830" cy="11721465"/>
                          <a:chOff x="0" y="0"/>
                          <a:chExt cx="3339101" cy="10655935"/>
                        </a:xfrm>
                      </wpg:grpSpPr>
                      <wps:wsp>
                        <wps:cNvPr id="57" name="Rectangle 24"/>
                        <wps:cNvSpPr>
                          <a:spLocks/>
                        </wps:cNvSpPr>
                        <wps:spPr>
                          <a:xfrm>
                            <a:off x="700468" y="0"/>
                            <a:ext cx="1946910" cy="1065593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573F1" w:rsidRPr="00FD76DE" w:rsidRDefault="00A958DE" w:rsidP="00F573F1">
                              <w:pPr>
                                <w:pStyle w:val="Ttulo1"/>
                                <w:spacing w:after="120"/>
                                <w:rPr>
                                  <w:i/>
                                  <w:color w:val="FFFFFF" w:themeColor="background1"/>
                                </w:rPr>
                              </w:pPr>
                              <w:r>
                                <w:rPr>
                                  <w:i/>
                                  <w:color w:val="FFFFFF" w:themeColor="background1"/>
                                </w:rPr>
                                <w:t>Ejecución de Apps Script</w:t>
                              </w:r>
                              <w:r w:rsidR="00F573F1" w:rsidRPr="00FD76DE">
                                <w:rPr>
                                  <w:i/>
                                  <w:color w:val="FFFFFF" w:themeColor="background1"/>
                                </w:rPr>
                                <w:t>:</w:t>
                              </w:r>
                            </w:p>
                            <w:p w:rsidR="00F573F1" w:rsidRDefault="00510BB3" w:rsidP="004C6EE9">
                              <w:pPr>
                                <w:rPr>
                                  <w:rStyle w:val="e24kjd"/>
                                </w:rPr>
                              </w:pPr>
                              <w:r>
                                <w:t xml:space="preserve">La activación </w:t>
                              </w:r>
                              <w:r w:rsidR="00DD26FD">
                                <w:t xml:space="preserve">y </w:t>
                              </w:r>
                              <w:r w:rsidR="004C6EE9">
                                <w:t xml:space="preserve">ejecución de los </w:t>
                              </w:r>
                              <w:r w:rsidR="004C6EE9" w:rsidRPr="00D465CD">
                                <w:rPr>
                                  <w:i/>
                                </w:rPr>
                                <w:t>Apps Script</w:t>
                              </w:r>
                              <w:r w:rsidR="00DD26FD">
                                <w:t xml:space="preserve"> sobre los servidores remotos de Google </w:t>
                              </w:r>
                              <w:r w:rsidRPr="00D465CD">
                                <w:rPr>
                                  <w:i/>
                                </w:rPr>
                                <w:t>s</w:t>
                              </w:r>
                              <w:r>
                                <w:t xml:space="preserve">, es automática y trasparente al usuario, dependen del link URL de la aplicación WEB (el link del </w:t>
                              </w:r>
                              <w:r w:rsidRPr="00DD26FD">
                                <w:rPr>
                                  <w:i/>
                                </w:rPr>
                                <w:t>Apps Script</w:t>
                              </w:r>
                              <w:r>
                                <w:t xml:space="preserve"> asociado a la hoja de cálculo) y de los parámetros que son enviados por el APP que se ejecuta sobre el </w:t>
                              </w:r>
                              <w:r w:rsidR="00A958DE">
                                <w:t>Smartphone al</w:t>
                              </w:r>
                              <w:r w:rsidR="004C6EE9">
                                <w:t xml:space="preserve"> utilizar los métodos POST y GET</w:t>
                              </w:r>
                              <w:r>
                                <w:t>.</w:t>
                              </w:r>
                            </w:p>
                            <w:p w:rsidR="00F573F1" w:rsidRDefault="00F573F1" w:rsidP="00F573F1">
                              <w:pPr>
                                <w:rPr>
                                  <w:rStyle w:val="e24kjd"/>
                                </w:rPr>
                              </w:pPr>
                            </w:p>
                            <w:p w:rsidR="00F573F1" w:rsidRDefault="00F573F1" w:rsidP="00F573F1">
                              <w:pPr>
                                <w:rPr>
                                  <w:rStyle w:val="e24kjd"/>
                                </w:rPr>
                              </w:pPr>
                            </w:p>
                            <w:p w:rsidR="00F573F1" w:rsidRDefault="00F573F1" w:rsidP="00F573F1">
                              <w:pPr>
                                <w:jc w:val="center"/>
                              </w:pPr>
                            </w:p>
                          </w:txbxContent>
                        </wps:txbx>
                        <wps:bodyPr rot="0" spcFirstLastPara="0" vertOverflow="overflow" horzOverflow="overflow" vert="horz" wrap="square" lIns="274320" tIns="3108960" rIns="274320" bIns="182880" numCol="1" spcCol="0" rtlCol="0" fromWordArt="0" anchor="t" anchorCtr="0" forceAA="0" compatLnSpc="1">
                          <a:prstTxWarp prst="textNoShape">
                            <a:avLst/>
                          </a:prstTxWarp>
                          <a:noAutofit/>
                        </wps:bodyPr>
                      </wps:wsp>
                      <wps:wsp>
                        <wps:cNvPr id="58" name="Rectangle 93"/>
                        <wps:cNvSpPr/>
                        <wps:spPr>
                          <a:xfrm>
                            <a:off x="0" y="0"/>
                            <a:ext cx="3339101" cy="10058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43000</wp14:pctWidth>
                </wp14:sizeRelH>
                <wp14:sizeRelV relativeFrom="page">
                  <wp14:pctHeight>0</wp14:pctHeight>
                </wp14:sizeRelV>
              </wp:anchor>
            </w:drawing>
          </mc:Choice>
          <mc:Fallback>
            <w:pict>
              <v:group w14:anchorId="164B1318" id="Grupo 56" o:spid="_x0000_s1064" style="position:absolute;left:0;text-align:left;margin-left:.1pt;margin-top:.15pt;width:262.9pt;height:922.95pt;z-index:-251651584;mso-width-percent:430;mso-position-horizontal-relative:page;mso-position-vertical-relative:page;mso-width-percent:430" coordsize="33391,10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">
                <v:rect id="Rectangle 24" o:spid="_x0000_s1065" style="position:absolute;left:7004;width:19469;height:106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" fillcolor="#5b9bd5 [3204]" stroked="f" strokeweight="1pt">
                  <v:path arrowok="t"/>
                  <v:textbox inset="21.6pt,244.8pt,21.6pt,14.4pt">
                    <w:txbxContent>
                      <w:p w:rsidR="00F573F1" w:rsidRPr="00FD76DE" w:rsidRDefault="00A958DE" w:rsidP="00F573F1">
                        <w:pPr>
                          <w:pStyle w:val="Ttulo1"/>
                          <w:spacing w:after="120"/>
                          <w:rPr>
                            <w:i/>
                            <w:color w:val="FFFFFF" w:themeColor="background1"/>
                          </w:rPr>
                        </w:pPr>
                        <w:r>
                          <w:rPr>
                            <w:i/>
                            <w:color w:val="FFFFFF" w:themeColor="background1"/>
                          </w:rPr>
                          <w:t>Ejecución de Apps Script</w:t>
                        </w:r>
                        <w:r w:rsidR="00F573F1" w:rsidRPr="00FD76DE">
                          <w:rPr>
                            <w:i/>
                            <w:color w:val="FFFFFF" w:themeColor="background1"/>
                          </w:rPr>
                          <w:t>:</w:t>
                        </w:r>
                      </w:p>
                      <w:p w:rsidR="00F573F1" w:rsidRDefault="00510BB3" w:rsidP="004C6EE9">
                        <w:pPr>
                          <w:rPr>
                            <w:rStyle w:val="e24kjd"/>
                          </w:rPr>
                        </w:pPr>
                        <w:r>
                          <w:t xml:space="preserve">La activación </w:t>
                        </w:r>
                        <w:r w:rsidR="00DD26FD">
                          <w:t xml:space="preserve">y </w:t>
                        </w:r>
                        <w:r w:rsidR="004C6EE9">
                          <w:t xml:space="preserve">ejecución de los </w:t>
                        </w:r>
                        <w:r w:rsidR="004C6EE9" w:rsidRPr="00D465CD">
                          <w:rPr>
                            <w:i/>
                          </w:rPr>
                          <w:t>Apps Script</w:t>
                        </w:r>
                        <w:r w:rsidR="00DD26FD">
                          <w:t xml:space="preserve"> sobre los servidores remotos de Google </w:t>
                        </w:r>
                        <w:r w:rsidRPr="00D465CD">
                          <w:rPr>
                            <w:i/>
                          </w:rPr>
                          <w:t>s</w:t>
                        </w:r>
                        <w:r>
                          <w:t xml:space="preserve">, es automática y trasparente al usuario, dependen del link URL de la aplicación WEB (el link del </w:t>
                        </w:r>
                        <w:r w:rsidRPr="00DD26FD">
                          <w:rPr>
                            <w:i/>
                          </w:rPr>
                          <w:t>Apps Script</w:t>
                        </w:r>
                        <w:r>
                          <w:t xml:space="preserve"> asociado a la hoja de cálculo) y de los parámetros que son enviados por el APP que se ejecuta sobre el </w:t>
                        </w:r>
                        <w:r w:rsidR="00A958DE">
                          <w:t>Smartphone al</w:t>
                        </w:r>
                        <w:r w:rsidR="004C6EE9">
                          <w:t xml:space="preserve"> utilizar los métodos POST y GET</w:t>
                        </w:r>
                        <w:r>
                          <w:t>.</w:t>
                        </w:r>
                      </w:p>
                      <w:p w:rsidR="00F573F1" w:rsidRDefault="00F573F1" w:rsidP="00F573F1">
                        <w:pPr>
                          <w:rPr>
                            <w:rStyle w:val="e24kjd"/>
                          </w:rPr>
                        </w:pPr>
                      </w:p>
                      <w:p w:rsidR="00F573F1" w:rsidRDefault="00F573F1" w:rsidP="00F573F1">
                        <w:pPr>
                          <w:rPr>
                            <w:rStyle w:val="e24kjd"/>
                          </w:rPr>
                        </w:pPr>
                      </w:p>
                      <w:p w:rsidR="00F573F1" w:rsidRDefault="00F573F1" w:rsidP="00F573F1">
                        <w:pPr>
                          <w:jc w:val="center"/>
                        </w:pPr>
                      </w:p>
                    </w:txbxContent>
                  </v:textbox>
                </v:rect>
                <v:rect id="Rectangle 93" o:spid="_x0000_s1066" style="position:absolute;width:33391;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" filled="f" stroked="f" strokeweight="1pt"/>
                <w10:wrap type="tight" anchorx="page" anchory="page"/>
              </v:group>
            </w:pict>
          </mc:Fallback>
        </mc:AlternateContent>
      </w:r>
    </w:p>
    <w:p w:rsidR="00BA636A" w:rsidRDefault="00BA636A" w:rsidP="00FD38DC">
      <w:pPr>
        <w:pStyle w:val="Subttulo"/>
        <w:ind w:left="720" w:hanging="720"/>
        <w:outlineLvl w:val="0"/>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w:t>
      </w:r>
      <w:r w:rsidR="005117BE" w:rsidRPr="005117BE">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nteracción con las Hojas de Cálculo</w:t>
      </w: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rsidR="00D0150C" w:rsidRDefault="00D0150C" w:rsidP="00DB4939">
      <w:pPr>
        <w:jc w:val="both"/>
        <w:rPr>
          <w:rStyle w:val="tlid-translation"/>
          <w:lang w:val="es-ES"/>
        </w:rPr>
      </w:pPr>
      <w:r>
        <w:rPr>
          <w:rStyle w:val="tlid-translation"/>
          <w:lang w:val="es-ES"/>
        </w:rPr>
        <w:t>C</w:t>
      </w:r>
      <w:r w:rsidRPr="00DB4939">
        <w:rPr>
          <w:rStyle w:val="tlid-translation"/>
          <w:lang w:val="es-ES"/>
        </w:rPr>
        <w:t xml:space="preserve">uando se leen </w:t>
      </w:r>
      <w:r>
        <w:rPr>
          <w:rStyle w:val="tlid-translation"/>
          <w:lang w:val="es-ES"/>
        </w:rPr>
        <w:t xml:space="preserve">(o escriben) </w:t>
      </w:r>
      <w:r w:rsidRPr="00DB4939">
        <w:rPr>
          <w:rStyle w:val="tlid-translation"/>
          <w:lang w:val="es-ES"/>
        </w:rPr>
        <w:t xml:space="preserve">datos </w:t>
      </w:r>
      <w:r>
        <w:rPr>
          <w:rStyle w:val="tlid-translation"/>
          <w:lang w:val="es-ES"/>
        </w:rPr>
        <w:t>de una</w:t>
      </w:r>
      <w:r w:rsidRPr="00DB4939">
        <w:rPr>
          <w:rStyle w:val="tlid-translation"/>
          <w:lang w:val="es-ES"/>
        </w:rPr>
        <w:t xml:space="preserve"> hoja de cálculo</w:t>
      </w:r>
      <w:r w:rsidR="00057EF4">
        <w:rPr>
          <w:rStyle w:val="tlid-translation"/>
          <w:lang w:val="es-ES"/>
        </w:rPr>
        <w:t xml:space="preserve"> de </w:t>
      </w:r>
      <w:r w:rsidR="00057EF4">
        <w:t>Google Sheet</w:t>
      </w:r>
      <w:r w:rsidR="004848B4">
        <w:rPr>
          <w:rStyle w:val="tlid-translation"/>
          <w:lang w:val="es-ES"/>
        </w:rPr>
        <w:t>,</w:t>
      </w:r>
      <w:r w:rsidRPr="00DB4939">
        <w:rPr>
          <w:rStyle w:val="tlid-translation"/>
          <w:lang w:val="es-ES"/>
        </w:rPr>
        <w:t xml:space="preserve"> </w:t>
      </w:r>
      <w:r>
        <w:rPr>
          <w:rStyle w:val="tlid-translation"/>
          <w:lang w:val="es-ES"/>
        </w:rPr>
        <w:t>desde</w:t>
      </w:r>
      <w:r w:rsidRPr="00DB4939">
        <w:rPr>
          <w:rStyle w:val="tlid-translation"/>
          <w:lang w:val="es-ES"/>
        </w:rPr>
        <w:t xml:space="preserve"> c</w:t>
      </w:r>
      <w:r>
        <w:rPr>
          <w:rStyle w:val="tlid-translation"/>
          <w:lang w:val="es-ES"/>
        </w:rPr>
        <w:t>ualquier dispositivo Smartphone, e</w:t>
      </w:r>
      <w:r w:rsidRPr="00DB4939">
        <w:rPr>
          <w:rStyle w:val="tlid-translation"/>
          <w:lang w:val="es-ES"/>
        </w:rPr>
        <w:t>sto se realiza mediante programas escritos en JavaScript</w:t>
      </w:r>
      <w:r>
        <w:rPr>
          <w:rStyle w:val="tlid-translation"/>
          <w:lang w:val="es-ES"/>
        </w:rPr>
        <w:t>; los cuales</w:t>
      </w:r>
      <w:r w:rsidRPr="00DB4939">
        <w:rPr>
          <w:rStyle w:val="tlid-translation"/>
          <w:lang w:val="es-ES"/>
        </w:rPr>
        <w:t xml:space="preserve"> actúa</w:t>
      </w:r>
      <w:r>
        <w:rPr>
          <w:rStyle w:val="tlid-translation"/>
          <w:lang w:val="es-ES"/>
        </w:rPr>
        <w:t>n como</w:t>
      </w:r>
      <w:r w:rsidRPr="00DB4939">
        <w:rPr>
          <w:rStyle w:val="tlid-translation"/>
          <w:lang w:val="es-ES"/>
        </w:rPr>
        <w:t xml:space="preserve"> analizador sintáctico</w:t>
      </w:r>
      <w:r>
        <w:rPr>
          <w:rStyle w:val="tlid-translation"/>
          <w:lang w:val="es-ES"/>
        </w:rPr>
        <w:t xml:space="preserve"> y manipulador</w:t>
      </w:r>
      <w:r w:rsidRPr="00DB4939">
        <w:rPr>
          <w:rStyle w:val="tlid-translation"/>
          <w:lang w:val="es-ES"/>
        </w:rPr>
        <w:t xml:space="preserve"> </w:t>
      </w:r>
      <w:r w:rsidR="002373A7">
        <w:rPr>
          <w:rStyle w:val="tlid-translation"/>
          <w:lang w:val="es-ES"/>
        </w:rPr>
        <w:t xml:space="preserve">de los datos </w:t>
      </w:r>
      <w:r w:rsidRPr="00DB4939">
        <w:rPr>
          <w:rStyle w:val="tlid-translation"/>
          <w:lang w:val="es-ES"/>
        </w:rPr>
        <w:t xml:space="preserve">a partir de funciones o métodos nativos </w:t>
      </w:r>
      <w:r>
        <w:rPr>
          <w:rStyle w:val="tlid-translation"/>
          <w:lang w:val="es-ES"/>
        </w:rPr>
        <w:t>del</w:t>
      </w:r>
      <w:r w:rsidRPr="00DB4939">
        <w:rPr>
          <w:rStyle w:val="tlid-translation"/>
          <w:lang w:val="es-ES"/>
        </w:rPr>
        <w:t xml:space="preserve"> lenguaje; la conversión de formato y la disposición de ellos en </w:t>
      </w:r>
      <w:r>
        <w:rPr>
          <w:rStyle w:val="tlid-translation"/>
          <w:lang w:val="es-ES"/>
        </w:rPr>
        <w:t>el lugar</w:t>
      </w:r>
      <w:r w:rsidRPr="00DB4939">
        <w:rPr>
          <w:rStyle w:val="tlid-translation"/>
          <w:lang w:val="es-ES"/>
        </w:rPr>
        <w:t xml:space="preserve"> indica</w:t>
      </w:r>
      <w:r>
        <w:rPr>
          <w:rStyle w:val="tlid-translation"/>
          <w:lang w:val="es-ES"/>
        </w:rPr>
        <w:t>do</w:t>
      </w:r>
      <w:r w:rsidR="002373A7">
        <w:rPr>
          <w:rStyle w:val="tlid-translation"/>
          <w:lang w:val="es-ES"/>
        </w:rPr>
        <w:t xml:space="preserve"> se simplifica</w:t>
      </w:r>
      <w:r w:rsidRPr="00DB4939">
        <w:rPr>
          <w:rStyle w:val="tlid-translation"/>
          <w:lang w:val="es-ES"/>
        </w:rPr>
        <w:t>.</w:t>
      </w:r>
    </w:p>
    <w:p w:rsidR="00322CC9" w:rsidRPr="00DB4939" w:rsidRDefault="00BA636A" w:rsidP="00DB4939">
      <w:pPr>
        <w:jc w:val="both"/>
        <w:rPr>
          <w:rStyle w:val="tlid-translation"/>
          <w:lang w:val="es-ES"/>
        </w:rPr>
      </w:pPr>
      <w:r w:rsidRPr="00DB4939">
        <w:rPr>
          <w:rStyle w:val="tlid-translation"/>
          <w:lang w:val="es-ES"/>
        </w:rPr>
        <w:t>L</w:t>
      </w:r>
      <w:r w:rsidR="0075777E" w:rsidRPr="00DB4939">
        <w:rPr>
          <w:rStyle w:val="tlid-translation"/>
          <w:lang w:val="es-ES"/>
        </w:rPr>
        <w:t xml:space="preserve">as hojas de cálculo de Google </w:t>
      </w:r>
      <w:r w:rsidRPr="00DB4939">
        <w:rPr>
          <w:rStyle w:val="tlid-translation"/>
          <w:lang w:val="es-ES"/>
        </w:rPr>
        <w:t>son</w:t>
      </w:r>
      <w:r w:rsidR="0075777E" w:rsidRPr="00DB4939">
        <w:rPr>
          <w:rStyle w:val="tlid-translation"/>
          <w:lang w:val="es-ES"/>
        </w:rPr>
        <w:t xml:space="preserve"> una cuadrícula</w:t>
      </w:r>
      <w:r w:rsidR="00DB4939">
        <w:rPr>
          <w:rStyle w:val="tlid-translation"/>
          <w:lang w:val="es-ES"/>
        </w:rPr>
        <w:t xml:space="preserve"> que conforma</w:t>
      </w:r>
      <w:r w:rsidR="0075777E" w:rsidRPr="00DB4939">
        <w:rPr>
          <w:rStyle w:val="tlid-translation"/>
          <w:lang w:val="es-ES"/>
        </w:rPr>
        <w:t xml:space="preserve"> </w:t>
      </w:r>
      <w:r w:rsidR="002B256A" w:rsidRPr="00DB4939">
        <w:rPr>
          <w:rStyle w:val="tlid-translation"/>
          <w:lang w:val="es-ES"/>
        </w:rPr>
        <w:t>una matriz bidimensional</w:t>
      </w:r>
      <w:r w:rsidR="002754A4" w:rsidRPr="00DB4939">
        <w:rPr>
          <w:rStyle w:val="tlid-translation"/>
          <w:lang w:val="es-ES"/>
        </w:rPr>
        <w:t xml:space="preserve">. </w:t>
      </w:r>
      <w:r w:rsidR="00DB4939">
        <w:rPr>
          <w:rStyle w:val="tlid-translation"/>
          <w:lang w:val="es-ES"/>
        </w:rPr>
        <w:t xml:space="preserve">Los </w:t>
      </w:r>
      <w:r w:rsidR="00DB4939" w:rsidRPr="00011A51">
        <w:rPr>
          <w:rStyle w:val="tlid-translation"/>
          <w:i/>
          <w:lang w:val="es-ES"/>
        </w:rPr>
        <w:t>Apps Script</w:t>
      </w:r>
      <w:r w:rsidR="007008C7" w:rsidRPr="00DB4939">
        <w:rPr>
          <w:rStyle w:val="tlid-translation"/>
          <w:lang w:val="es-ES"/>
        </w:rPr>
        <w:t xml:space="preserve"> l</w:t>
      </w:r>
      <w:r w:rsidR="008409F5" w:rsidRPr="00DB4939">
        <w:rPr>
          <w:rStyle w:val="tlid-translation"/>
          <w:lang w:val="es-ES"/>
        </w:rPr>
        <w:t>een</w:t>
      </w:r>
      <w:r w:rsidRPr="00DB4939">
        <w:rPr>
          <w:rStyle w:val="tlid-translation"/>
          <w:lang w:val="es-ES"/>
        </w:rPr>
        <w:t xml:space="preserve"> o</w:t>
      </w:r>
      <w:r w:rsidR="00191381" w:rsidRPr="00DB4939">
        <w:rPr>
          <w:rStyle w:val="tlid-translation"/>
          <w:lang w:val="es-ES"/>
        </w:rPr>
        <w:t xml:space="preserve"> </w:t>
      </w:r>
      <w:r w:rsidR="008409F5" w:rsidRPr="00DB4939">
        <w:rPr>
          <w:rStyle w:val="tlid-translation"/>
          <w:lang w:val="es-ES"/>
        </w:rPr>
        <w:t>escriben</w:t>
      </w:r>
      <w:r w:rsidR="0075777E" w:rsidRPr="00DB4939">
        <w:rPr>
          <w:rStyle w:val="tlid-translation"/>
          <w:lang w:val="es-ES"/>
        </w:rPr>
        <w:t xml:space="preserve"> datos estructurados en la</w:t>
      </w:r>
      <w:r w:rsidRPr="00DB4939">
        <w:rPr>
          <w:rStyle w:val="tlid-translation"/>
          <w:lang w:val="es-ES"/>
        </w:rPr>
        <w:t>s</w:t>
      </w:r>
      <w:r w:rsidR="0075777E" w:rsidRPr="00DB4939">
        <w:rPr>
          <w:rStyle w:val="tlid-translation"/>
          <w:lang w:val="es-ES"/>
        </w:rPr>
        <w:t xml:space="preserve"> hoja</w:t>
      </w:r>
      <w:r w:rsidRPr="00DB4939">
        <w:rPr>
          <w:rStyle w:val="tlid-translation"/>
          <w:lang w:val="es-ES"/>
        </w:rPr>
        <w:t>s</w:t>
      </w:r>
      <w:r w:rsidR="008409F5" w:rsidRPr="00DB4939">
        <w:rPr>
          <w:rStyle w:val="tlid-translation"/>
          <w:lang w:val="es-ES"/>
        </w:rPr>
        <w:t xml:space="preserve"> de cálculo, </w:t>
      </w:r>
      <w:r w:rsidRPr="00DB4939">
        <w:rPr>
          <w:rStyle w:val="tlid-translation"/>
          <w:lang w:val="es-ES"/>
        </w:rPr>
        <w:t>creando objetos JavaScript a partir de</w:t>
      </w:r>
      <w:r w:rsidR="00667186" w:rsidRPr="00DB4939">
        <w:rPr>
          <w:rStyle w:val="tlid-translation"/>
          <w:lang w:val="es-ES"/>
        </w:rPr>
        <w:t xml:space="preserve"> ello</w:t>
      </w:r>
      <w:r w:rsidR="007008C7" w:rsidRPr="00DB4939">
        <w:rPr>
          <w:rStyle w:val="tlid-translation"/>
          <w:lang w:val="es-ES"/>
        </w:rPr>
        <w:t>s</w:t>
      </w:r>
      <w:r w:rsidR="00667186" w:rsidRPr="00DB4939">
        <w:rPr>
          <w:rStyle w:val="tlid-translation"/>
          <w:lang w:val="es-ES"/>
        </w:rPr>
        <w:t xml:space="preserve">; trabajan con celdas, filas, columnas y rangos de celdas, que componen la matriz o hoja de cálculo. </w:t>
      </w:r>
      <w:r w:rsidR="00A4093C" w:rsidRPr="00DB4939">
        <w:rPr>
          <w:rStyle w:val="tlid-translation"/>
          <w:lang w:val="es-ES"/>
        </w:rPr>
        <w:t xml:space="preserve">Un </w:t>
      </w:r>
      <w:r w:rsidR="00A4093C" w:rsidRPr="00011A51">
        <w:rPr>
          <w:rStyle w:val="tlid-translation"/>
          <w:i/>
          <w:lang w:val="es-ES"/>
        </w:rPr>
        <w:t>Apps S</w:t>
      </w:r>
      <w:r w:rsidR="002666D5" w:rsidRPr="00011A51">
        <w:rPr>
          <w:rStyle w:val="tlid-translation"/>
          <w:i/>
          <w:lang w:val="es-ES"/>
        </w:rPr>
        <w:t>cript</w:t>
      </w:r>
      <w:r w:rsidR="002666D5" w:rsidRPr="00DB4939">
        <w:rPr>
          <w:rStyle w:val="tlid-translation"/>
          <w:lang w:val="es-ES"/>
        </w:rPr>
        <w:t xml:space="preserve"> puede crear o modificar una hoja de cálculo si el usuario</w:t>
      </w:r>
      <w:r w:rsidR="002B256A" w:rsidRPr="00DB4939">
        <w:rPr>
          <w:rStyle w:val="tlid-translation"/>
          <w:lang w:val="es-ES"/>
        </w:rPr>
        <w:t xml:space="preserve"> y/o </w:t>
      </w:r>
      <w:r w:rsidR="002666D5" w:rsidRPr="00DB4939">
        <w:rPr>
          <w:rStyle w:val="tlid-translation"/>
          <w:lang w:val="es-ES"/>
        </w:rPr>
        <w:t xml:space="preserve">el script tiene los permisos adecuados para </w:t>
      </w:r>
      <w:r w:rsidR="00A4093C" w:rsidRPr="00DB4939">
        <w:rPr>
          <w:rStyle w:val="tlid-translation"/>
          <w:lang w:val="es-ES"/>
        </w:rPr>
        <w:t xml:space="preserve">acceder a </w:t>
      </w:r>
      <w:r w:rsidR="002666D5" w:rsidRPr="00DB4939">
        <w:rPr>
          <w:rStyle w:val="tlid-translation"/>
          <w:lang w:val="es-ES"/>
        </w:rPr>
        <w:t>la hoja de cálculo</w:t>
      </w:r>
      <w:r w:rsidR="00A4093C" w:rsidRPr="00DB4939">
        <w:rPr>
          <w:rStyle w:val="tlid-translation"/>
          <w:lang w:val="es-ES"/>
        </w:rPr>
        <w:t>.</w:t>
      </w:r>
    </w:p>
    <w:p w:rsidR="00D0150C" w:rsidRPr="00DB4939" w:rsidRDefault="00322CC9" w:rsidP="00DB4939">
      <w:pPr>
        <w:jc w:val="both"/>
        <w:rPr>
          <w:rStyle w:val="tlid-translation"/>
          <w:lang w:val="es-ES"/>
        </w:rPr>
      </w:pPr>
      <w:r w:rsidRPr="00DB4939">
        <w:rPr>
          <w:rStyle w:val="tlid-translation"/>
          <w:lang w:val="es-ES"/>
        </w:rPr>
        <w:t xml:space="preserve">Para el </w:t>
      </w:r>
      <w:r w:rsidRPr="00DB4939">
        <w:rPr>
          <w:rStyle w:val="tlid-translation"/>
          <w:b/>
          <w:lang w:val="es-ES"/>
        </w:rPr>
        <w:t>SMR</w:t>
      </w:r>
      <w:r w:rsidRPr="00DB4939">
        <w:rPr>
          <w:rStyle w:val="tlid-translation"/>
          <w:lang w:val="es-ES"/>
        </w:rPr>
        <w:t>, se han conside</w:t>
      </w:r>
      <w:r w:rsidR="00D0150C">
        <w:rPr>
          <w:rStyle w:val="tlid-translation"/>
          <w:lang w:val="es-ES"/>
        </w:rPr>
        <w:t xml:space="preserve">rado los siguientes </w:t>
      </w:r>
      <w:r w:rsidR="00D0150C" w:rsidRPr="00011A51">
        <w:rPr>
          <w:rStyle w:val="tlid-translation"/>
          <w:i/>
          <w:lang w:val="es-ES"/>
        </w:rPr>
        <w:t>Apps Script</w:t>
      </w:r>
      <w:r w:rsidR="00011A51">
        <w:rPr>
          <w:rStyle w:val="tlid-translation"/>
          <w:lang w:val="es-ES"/>
        </w:rPr>
        <w:t>:</w:t>
      </w:r>
      <w:r w:rsidR="00D0150C">
        <w:rPr>
          <w:rStyle w:val="tlid-translation"/>
          <w:lang w:val="es-ES"/>
        </w:rPr>
        <w:t xml:space="preserve"> </w:t>
      </w:r>
      <w:r w:rsidRPr="00DB4939">
        <w:rPr>
          <w:rStyle w:val="tlid-translation"/>
          <w:lang w:val="es-ES"/>
        </w:rPr>
        <w:t>lectura</w:t>
      </w:r>
      <w:r w:rsidR="00667186" w:rsidRPr="00DB4939">
        <w:rPr>
          <w:rStyle w:val="tlid-translation"/>
          <w:lang w:val="es-ES"/>
        </w:rPr>
        <w:t>, escritura y</w:t>
      </w:r>
      <w:r w:rsidRPr="00DB4939">
        <w:rPr>
          <w:rStyle w:val="tlid-translation"/>
          <w:lang w:val="es-ES"/>
        </w:rPr>
        <w:t xml:space="preserve"> borrado. Estos scripts se encargan de convertir </w:t>
      </w:r>
      <w:r w:rsidR="00057EF4">
        <w:rPr>
          <w:rStyle w:val="tlid-translation"/>
          <w:lang w:val="es-ES"/>
        </w:rPr>
        <w:t>los</w:t>
      </w:r>
      <w:r w:rsidRPr="00DB4939">
        <w:rPr>
          <w:rStyle w:val="tlid-translation"/>
          <w:lang w:val="es-ES"/>
        </w:rPr>
        <w:t xml:space="preserve"> datos </w:t>
      </w:r>
      <w:r w:rsidR="00057EF4">
        <w:rPr>
          <w:rStyle w:val="tlid-translation"/>
          <w:lang w:val="es-ES"/>
        </w:rPr>
        <w:t>en formato JSON enviados</w:t>
      </w:r>
      <w:r w:rsidR="00667186" w:rsidRPr="00DB4939">
        <w:rPr>
          <w:rStyle w:val="tlid-translation"/>
          <w:lang w:val="es-ES"/>
        </w:rPr>
        <w:t xml:space="preserve"> por el Smartphone al formato de </w:t>
      </w:r>
      <w:r w:rsidR="00D0150C">
        <w:rPr>
          <w:rStyle w:val="tlid-translation"/>
          <w:lang w:val="es-ES"/>
        </w:rPr>
        <w:t>la hoja de cálculo y viceversa.</w:t>
      </w:r>
    </w:p>
    <w:p w:rsidR="0075777E" w:rsidRDefault="00510BB3" w:rsidP="005117BE">
      <w:pPr>
        <w:pStyle w:val="NormalWeb"/>
        <w:jc w:val="both"/>
      </w:pPr>
      <w:r>
        <w:rPr>
          <w:noProof/>
        </w:rPr>
        <mc:AlternateContent>
          <mc:Choice Requires="wps">
            <w:drawing>
              <wp:anchor distT="0" distB="0" distL="114300" distR="114300" simplePos="0" relativeHeight="251668992" behindDoc="0" locked="0" layoutInCell="1" allowOverlap="1" wp14:anchorId="794EB3A8" wp14:editId="5B4F2B64">
                <wp:simplePos x="0" y="0"/>
                <wp:positionH relativeFrom="column">
                  <wp:posOffset>-20035</wp:posOffset>
                </wp:positionH>
                <wp:positionV relativeFrom="paragraph">
                  <wp:posOffset>187296</wp:posOffset>
                </wp:positionV>
                <wp:extent cx="3956703" cy="1888620"/>
                <wp:effectExtent l="0" t="0" r="0" b="0"/>
                <wp:wrapNone/>
                <wp:docPr id="52" name="Cuadro de texto 52"/>
                <wp:cNvGraphicFramePr/>
                <a:graphic xmlns:a="http://schemas.openxmlformats.org/drawingml/2006/main">
                  <a:graphicData uri="http://schemas.microsoft.com/office/word/2010/wordprocessingShape">
                    <wps:wsp>
                      <wps:cNvSpPr txBox="1"/>
                      <wps:spPr>
                        <a:xfrm>
                          <a:off x="0" y="0"/>
                          <a:ext cx="3956703" cy="1888620"/>
                        </a:xfrm>
                        <a:prstGeom prst="rect">
                          <a:avLst/>
                        </a:prstGeom>
                        <a:noFill/>
                        <a:ln w="6350">
                          <a:noFill/>
                        </a:ln>
                      </wps:spPr>
                      <wps:txbx>
                        <w:txbxContent>
                          <w:p w:rsidR="00510BB3" w:rsidRDefault="00510BB3" w:rsidP="00510BB3">
                            <w:pPr>
                              <w:keepNext/>
                            </w:pPr>
                            <w:r>
                              <w:rPr>
                                <w:noProof/>
                              </w:rPr>
                              <w:drawing>
                                <wp:inline distT="0" distB="0" distL="0" distR="0" wp14:anchorId="1F1510DB" wp14:editId="06346F7D">
                                  <wp:extent cx="3832225" cy="141541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32225" cy="1415415"/>
                                          </a:xfrm>
                                          <a:prstGeom prst="rect">
                                            <a:avLst/>
                                          </a:prstGeom>
                                        </pic:spPr>
                                      </pic:pic>
                                    </a:graphicData>
                                  </a:graphic>
                                </wp:inline>
                              </w:drawing>
                            </w:r>
                          </w:p>
                          <w:p w:rsidR="00510BB3" w:rsidRPr="00510BB3" w:rsidRDefault="00510BB3" w:rsidP="00510BB3">
                            <w:pPr>
                              <w:pStyle w:val="Descripcin"/>
                              <w:rPr>
                                <w:sz w:val="16"/>
                                <w:szCs w:val="16"/>
                              </w:rPr>
                            </w:pPr>
                            <w:r w:rsidRPr="00510BB3">
                              <w:rPr>
                                <w:sz w:val="16"/>
                                <w:szCs w:val="16"/>
                              </w:rPr>
                              <w:t xml:space="preserve">Figura </w:t>
                            </w:r>
                            <w:r w:rsidRPr="00510BB3">
                              <w:rPr>
                                <w:sz w:val="16"/>
                                <w:szCs w:val="16"/>
                              </w:rPr>
                              <w:fldChar w:fldCharType="begin"/>
                            </w:r>
                            <w:r w:rsidRPr="00510BB3">
                              <w:rPr>
                                <w:sz w:val="16"/>
                                <w:szCs w:val="16"/>
                              </w:rPr>
                              <w:instrText xml:space="preserve"> SEQ Figura \* ARABIC </w:instrText>
                            </w:r>
                            <w:r w:rsidRPr="00510BB3">
                              <w:rPr>
                                <w:sz w:val="16"/>
                                <w:szCs w:val="16"/>
                              </w:rPr>
                              <w:fldChar w:fldCharType="separate"/>
                            </w:r>
                            <w:r w:rsidR="00D32EC1">
                              <w:rPr>
                                <w:noProof/>
                                <w:sz w:val="16"/>
                                <w:szCs w:val="16"/>
                              </w:rPr>
                              <w:t>5</w:t>
                            </w:r>
                            <w:r w:rsidRPr="00510BB3">
                              <w:rPr>
                                <w:sz w:val="16"/>
                                <w:szCs w:val="16"/>
                              </w:rPr>
                              <w:fldChar w:fldCharType="end"/>
                            </w:r>
                            <w:r>
                              <w:rPr>
                                <w:sz w:val="16"/>
                                <w:szCs w:val="16"/>
                              </w:rPr>
                              <w:t xml:space="preserve">.- </w:t>
                            </w:r>
                            <w:r w:rsidR="00F805D1">
                              <w:rPr>
                                <w:sz w:val="16"/>
                                <w:szCs w:val="16"/>
                              </w:rPr>
                              <w:t xml:space="preserve">Función de </w:t>
                            </w:r>
                            <w:r w:rsidRPr="00D06878">
                              <w:rPr>
                                <w:i/>
                                <w:sz w:val="16"/>
                                <w:szCs w:val="16"/>
                              </w:rPr>
                              <w:t>Apps Script</w:t>
                            </w:r>
                            <w:r>
                              <w:rPr>
                                <w:sz w:val="16"/>
                                <w:szCs w:val="16"/>
                              </w:rPr>
                              <w:t xml:space="preserve"> en JavaScript</w:t>
                            </w:r>
                            <w:r w:rsidRPr="00510BB3">
                              <w:rPr>
                                <w:sz w:val="16"/>
                                <w:szCs w:val="16"/>
                              </w:rPr>
                              <w:t>, para el borrar una fila determinada en un ahoja de cálculo.</w:t>
                            </w:r>
                          </w:p>
                          <w:p w:rsidR="00510BB3" w:rsidRDefault="00510B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EB3A8" id="Cuadro de texto 52" o:spid="_x0000_s1067" type="#_x0000_t202" style="position:absolute;left:0;text-align:left;margin-left:-1.6pt;margin-top:14.75pt;width:311.55pt;height:148.7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" filled="f" stroked="f" strokeweight=".5pt">
                <v:textbox>
                  <w:txbxContent>
                    <w:p w:rsidR="00510BB3" w:rsidRDefault="00510BB3" w:rsidP="00510BB3">
                      <w:pPr>
                        <w:keepNext/>
                      </w:pPr>
                      <w:r>
                        <w:rPr>
                          <w:noProof/>
                        </w:rPr>
                        <w:drawing>
                          <wp:inline distT="0" distB="0" distL="0" distR="0" wp14:anchorId="1F1510DB" wp14:editId="06346F7D">
                            <wp:extent cx="3832225" cy="141541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32225" cy="1415415"/>
                                    </a:xfrm>
                                    <a:prstGeom prst="rect">
                                      <a:avLst/>
                                    </a:prstGeom>
                                  </pic:spPr>
                                </pic:pic>
                              </a:graphicData>
                            </a:graphic>
                          </wp:inline>
                        </w:drawing>
                      </w:r>
                    </w:p>
                    <w:p w:rsidR="00510BB3" w:rsidRPr="00510BB3" w:rsidRDefault="00510BB3" w:rsidP="00510BB3">
                      <w:pPr>
                        <w:pStyle w:val="Descripcin"/>
                        <w:rPr>
                          <w:sz w:val="16"/>
                          <w:szCs w:val="16"/>
                        </w:rPr>
                      </w:pPr>
                      <w:r w:rsidRPr="00510BB3">
                        <w:rPr>
                          <w:sz w:val="16"/>
                          <w:szCs w:val="16"/>
                        </w:rPr>
                        <w:t xml:space="preserve">Figura </w:t>
                      </w:r>
                      <w:r w:rsidRPr="00510BB3">
                        <w:rPr>
                          <w:sz w:val="16"/>
                          <w:szCs w:val="16"/>
                        </w:rPr>
                        <w:fldChar w:fldCharType="begin"/>
                      </w:r>
                      <w:r w:rsidRPr="00510BB3">
                        <w:rPr>
                          <w:sz w:val="16"/>
                          <w:szCs w:val="16"/>
                        </w:rPr>
                        <w:instrText xml:space="preserve"> SEQ Figura \* ARABIC </w:instrText>
                      </w:r>
                      <w:r w:rsidRPr="00510BB3">
                        <w:rPr>
                          <w:sz w:val="16"/>
                          <w:szCs w:val="16"/>
                        </w:rPr>
                        <w:fldChar w:fldCharType="separate"/>
                      </w:r>
                      <w:r w:rsidR="00D32EC1">
                        <w:rPr>
                          <w:noProof/>
                          <w:sz w:val="16"/>
                          <w:szCs w:val="16"/>
                        </w:rPr>
                        <w:t>5</w:t>
                      </w:r>
                      <w:r w:rsidRPr="00510BB3">
                        <w:rPr>
                          <w:sz w:val="16"/>
                          <w:szCs w:val="16"/>
                        </w:rPr>
                        <w:fldChar w:fldCharType="end"/>
                      </w:r>
                      <w:r>
                        <w:rPr>
                          <w:sz w:val="16"/>
                          <w:szCs w:val="16"/>
                        </w:rPr>
                        <w:t xml:space="preserve">.- </w:t>
                      </w:r>
                      <w:r w:rsidR="00F805D1">
                        <w:rPr>
                          <w:sz w:val="16"/>
                          <w:szCs w:val="16"/>
                        </w:rPr>
                        <w:t xml:space="preserve">Función de </w:t>
                      </w:r>
                      <w:r w:rsidRPr="00D06878">
                        <w:rPr>
                          <w:i/>
                          <w:sz w:val="16"/>
                          <w:szCs w:val="16"/>
                        </w:rPr>
                        <w:t>Apps Script</w:t>
                      </w:r>
                      <w:r>
                        <w:rPr>
                          <w:sz w:val="16"/>
                          <w:szCs w:val="16"/>
                        </w:rPr>
                        <w:t xml:space="preserve"> en JavaScript</w:t>
                      </w:r>
                      <w:r w:rsidRPr="00510BB3">
                        <w:rPr>
                          <w:sz w:val="16"/>
                          <w:szCs w:val="16"/>
                        </w:rPr>
                        <w:t>, para el borrar una fila determinada en un ahoja de cálculo.</w:t>
                      </w:r>
                    </w:p>
                    <w:p w:rsidR="00510BB3" w:rsidRDefault="00510BB3"/>
                  </w:txbxContent>
                </v:textbox>
              </v:shape>
            </w:pict>
          </mc:Fallback>
        </mc:AlternateContent>
      </w:r>
      <w:r w:rsidR="00F573F1">
        <w:br w:type="page"/>
      </w:r>
    </w:p>
    <w:p w:rsidR="00F573F1" w:rsidRPr="008E1C67" w:rsidRDefault="00B41FBC" w:rsidP="00FD38DC">
      <w:pPr>
        <w:pStyle w:val="Subttulo"/>
        <w:ind w:left="720" w:hanging="720"/>
        <w:outlineLvl w:val="0"/>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E1C67">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El Programa APP:</w:t>
      </w:r>
    </w:p>
    <w:p w:rsidR="00B41FBC" w:rsidRDefault="00B41FBC" w:rsidP="00B41FBC">
      <w:pPr>
        <w:spacing w:after="200" w:line="276" w:lineRule="auto"/>
        <w:jc w:val="both"/>
      </w:pPr>
      <w:r>
        <w:t>Uno de los sistemas operativos más comunes en l</w:t>
      </w:r>
      <w:r w:rsidR="00463530">
        <w:t>os dispositivos Smartphone</w:t>
      </w:r>
      <w:r w:rsidR="00011A51">
        <w:t>,</w:t>
      </w:r>
      <w:r w:rsidR="00463530">
        <w:t xml:space="preserve"> es</w:t>
      </w:r>
      <w:r>
        <w:t xml:space="preserve"> Android</w:t>
      </w:r>
      <w:r>
        <w:rPr>
          <w:rFonts w:cstheme="minorHAnsi"/>
        </w:rPr>
        <w:t>™, d</w:t>
      </w:r>
      <w:r>
        <w:t xml:space="preserve">esarrollado por Google, basado en </w:t>
      </w:r>
      <w:r w:rsidR="002314E3">
        <w:t xml:space="preserve">el </w:t>
      </w:r>
      <w:r>
        <w:t>Kernel de Linux y otros softwares</w:t>
      </w:r>
      <w:r w:rsidR="009D643A">
        <w:t xml:space="preserve"> de código abierto; f</w:t>
      </w:r>
      <w:r>
        <w:t xml:space="preserve">ue diseñado específicamente para </w:t>
      </w:r>
      <w:r w:rsidRPr="00B41FBC">
        <w:t>dispositivos móviles</w:t>
      </w:r>
      <w:r>
        <w:t xml:space="preserve"> con </w:t>
      </w:r>
      <w:r w:rsidRPr="00B41FBC">
        <w:t>pantalla táctil</w:t>
      </w:r>
      <w:r>
        <w:t xml:space="preserve">. </w:t>
      </w:r>
    </w:p>
    <w:p w:rsidR="00C70507" w:rsidRDefault="0011160B" w:rsidP="00C70507">
      <w:pPr>
        <w:jc w:val="both"/>
        <w:rPr>
          <w:rStyle w:val="e24kjd"/>
        </w:rPr>
      </w:pPr>
      <w:r>
        <w:t>Las aplicaciones</w:t>
      </w:r>
      <w:r w:rsidR="009D643A">
        <w:t xml:space="preserve"> para Android</w:t>
      </w:r>
      <w:r>
        <w:t xml:space="preserve"> se </w:t>
      </w:r>
      <w:r w:rsidR="009B401E">
        <w:t xml:space="preserve">programan habitualmente en </w:t>
      </w:r>
      <w:r>
        <w:t xml:space="preserve">lenguaje </w:t>
      </w:r>
      <w:hyperlink r:id="rId40" w:tooltip="Java (lenguaje de programación)" w:history="1">
        <w:r w:rsidRPr="0011160B">
          <w:t>Java</w:t>
        </w:r>
      </w:hyperlink>
      <w:r w:rsidR="009D643A">
        <w:t>,</w:t>
      </w:r>
      <w:r>
        <w:t xml:space="preserve"> con </w:t>
      </w:r>
      <w:r w:rsidRPr="0011160B">
        <w:rPr>
          <w:i/>
        </w:rPr>
        <w:t>Android Software Development Kit</w:t>
      </w:r>
      <w:r>
        <w:t xml:space="preserve"> (</w:t>
      </w:r>
      <w:hyperlink r:id="rId41" w:tooltip="Android SDK" w:history="1">
        <w:r w:rsidRPr="0011160B">
          <w:t>Android SDK</w:t>
        </w:r>
      </w:hyperlink>
      <w:r>
        <w:t xml:space="preserve">); </w:t>
      </w:r>
      <w:r w:rsidR="009D643A">
        <w:t xml:space="preserve">pero </w:t>
      </w:r>
      <w:r>
        <w:t>otras herramientas de desarrollo están disponibles</w:t>
      </w:r>
      <w:r w:rsidR="002314E3">
        <w:t xml:space="preserve"> </w:t>
      </w:r>
      <w:r>
        <w:t xml:space="preserve">en </w:t>
      </w:r>
      <w:hyperlink r:id="rId42" w:tooltip="C" w:history="1">
        <w:r w:rsidRPr="0011160B">
          <w:t>C</w:t>
        </w:r>
      </w:hyperlink>
      <w:r>
        <w:t xml:space="preserve"> o </w:t>
      </w:r>
      <w:hyperlink r:id="rId43" w:tooltip="C++" w:history="1">
        <w:r w:rsidRPr="0011160B">
          <w:t>C++</w:t>
        </w:r>
      </w:hyperlink>
      <w:r>
        <w:t xml:space="preserve">. </w:t>
      </w:r>
      <w:r w:rsidR="00C70507">
        <w:t>Una aplicación Android (APP</w:t>
      </w:r>
      <w:r w:rsidR="00C03A45">
        <w:t xml:space="preserve">), puede tener acceso administrado </w:t>
      </w:r>
      <w:r w:rsidR="00C70507">
        <w:t>a todos los recursos y sensores del Smartphone y a su conectividad (BlueTooth, Wifi, etc.).</w:t>
      </w:r>
    </w:p>
    <w:p w:rsidR="008352DF" w:rsidRDefault="001338A7" w:rsidP="0011160B">
      <w:pPr>
        <w:spacing w:after="200" w:line="276" w:lineRule="auto"/>
        <w:jc w:val="both"/>
      </w:pPr>
      <w:r>
        <w:rPr>
          <w:noProof/>
        </w:rPr>
        <mc:AlternateContent>
          <mc:Choice Requires="wps">
            <w:drawing>
              <wp:anchor distT="0" distB="0" distL="114300" distR="114300" simplePos="0" relativeHeight="251667968" behindDoc="0" locked="0" layoutInCell="1" allowOverlap="1" wp14:anchorId="32361EBC" wp14:editId="6145ED42">
                <wp:simplePos x="0" y="0"/>
                <wp:positionH relativeFrom="column">
                  <wp:posOffset>4221535</wp:posOffset>
                </wp:positionH>
                <wp:positionV relativeFrom="paragraph">
                  <wp:posOffset>1031240</wp:posOffset>
                </wp:positionV>
                <wp:extent cx="1536838" cy="2339009"/>
                <wp:effectExtent l="0" t="0" r="0" b="4445"/>
                <wp:wrapNone/>
                <wp:docPr id="50" name="Cuadro de texto 50"/>
                <wp:cNvGraphicFramePr/>
                <a:graphic xmlns:a="http://schemas.openxmlformats.org/drawingml/2006/main">
                  <a:graphicData uri="http://schemas.microsoft.com/office/word/2010/wordprocessingShape">
                    <wps:wsp>
                      <wps:cNvSpPr txBox="1"/>
                      <wps:spPr>
                        <a:xfrm>
                          <a:off x="0" y="0"/>
                          <a:ext cx="1536838" cy="2339009"/>
                        </a:xfrm>
                        <a:prstGeom prst="rect">
                          <a:avLst/>
                        </a:prstGeom>
                        <a:noFill/>
                        <a:ln w="6350">
                          <a:noFill/>
                        </a:ln>
                      </wps:spPr>
                      <wps:txbx>
                        <w:txbxContent>
                          <w:p w:rsidR="001338A7" w:rsidRDefault="001338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361EBC" id="Cuadro de texto 50" o:spid="_x0000_s1068" type="#_x0000_t202" style="position:absolute;left:0;text-align:left;margin-left:332.4pt;margin-top:81.2pt;width:121pt;height:184.1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" filled="f" stroked="f" strokeweight=".5pt">
                <v:textbox>
                  <w:txbxContent>
                    <w:p w:rsidR="001338A7" w:rsidRDefault="001338A7"/>
                  </w:txbxContent>
                </v:textbox>
              </v:shape>
            </w:pict>
          </mc:Fallback>
        </mc:AlternateContent>
      </w:r>
      <w:r w:rsidR="0011160B">
        <w:t xml:space="preserve">En 2010, Google desarrolló junto con el </w:t>
      </w:r>
      <w:hyperlink r:id="rId44" w:history="1">
        <w:r w:rsidR="0011160B" w:rsidRPr="0011160B">
          <w:t>Instituto Tecnológico de Massachusetts</w:t>
        </w:r>
      </w:hyperlink>
      <w:r w:rsidR="00057EF4">
        <w:t xml:space="preserve"> (MIT) </w:t>
      </w:r>
      <w:r w:rsidR="0011160B">
        <w:t xml:space="preserve">un entorno de programación </w:t>
      </w:r>
      <w:r w:rsidR="00011A51">
        <w:t>desde un</w:t>
      </w:r>
      <w:r w:rsidR="00011A51" w:rsidRPr="008352DF">
        <w:t xml:space="preserve"> navegador</w:t>
      </w:r>
      <w:r w:rsidR="00011A51">
        <w:t xml:space="preserve">, simple, intuitivo,  </w:t>
      </w:r>
      <w:r w:rsidR="0011160B">
        <w:t xml:space="preserve">visual </w:t>
      </w:r>
      <w:r w:rsidR="00011A51">
        <w:t xml:space="preserve">y </w:t>
      </w:r>
      <w:r w:rsidR="0011160B">
        <w:t xml:space="preserve">simplificado, conocido como </w:t>
      </w:r>
      <w:hyperlink r:id="rId45" w:tooltip="App Inventor" w:history="1">
        <w:r w:rsidR="0011160B" w:rsidRPr="008352DF">
          <w:t>Google</w:t>
        </w:r>
        <w:r w:rsidR="002314E3">
          <w:t>-</w:t>
        </w:r>
        <w:r w:rsidR="0011160B" w:rsidRPr="008352DF">
          <w:t>MIT App Inventor</w:t>
        </w:r>
      </w:hyperlink>
      <w:r w:rsidR="0011160B">
        <w:t>; que tiene bifurcaciones funcionales basados en el núcleo original del proyecto</w:t>
      </w:r>
      <w:r w:rsidR="00057EF4">
        <w:t xml:space="preserve">. </w:t>
      </w:r>
      <w:r w:rsidR="0011160B" w:rsidRPr="008352DF">
        <w:t>Appy</w:t>
      </w:r>
      <w:r w:rsidR="009D643A" w:rsidRPr="008352DF">
        <w:t>Buil</w:t>
      </w:r>
      <w:r w:rsidR="008352DF" w:rsidRPr="008352DF">
        <w:t>d</w:t>
      </w:r>
      <w:r w:rsidR="009D643A" w:rsidRPr="008352DF">
        <w:t>e</w:t>
      </w:r>
      <w:r w:rsidR="009D643A">
        <w:rPr>
          <w:i/>
        </w:rPr>
        <w:t>r</w:t>
      </w:r>
      <w:r w:rsidR="00057EF4">
        <w:rPr>
          <w:i/>
        </w:rPr>
        <w:t xml:space="preserve"> </w:t>
      </w:r>
      <w:r w:rsidR="00057EF4">
        <w:t>(basada en el núcleo de AppInventor); es un</w:t>
      </w:r>
      <w:r w:rsidR="008352DF">
        <w:t>a</w:t>
      </w:r>
      <w:r w:rsidR="00057EF4">
        <w:t xml:space="preserve"> plataforma ampliada que </w:t>
      </w:r>
      <w:r w:rsidR="009B401E" w:rsidRPr="008352DF">
        <w:t>permite diseñar y construir rápidament</w:t>
      </w:r>
      <w:r w:rsidR="009B401E">
        <w:t xml:space="preserve">e aplicaciones </w:t>
      </w:r>
      <w:r w:rsidR="009B401E" w:rsidRPr="008352DF">
        <w:rPr>
          <w:i/>
        </w:rPr>
        <w:t>Drag &amp; Drop</w:t>
      </w:r>
      <w:r w:rsidR="009B401E">
        <w:t xml:space="preserve"> para </w:t>
      </w:r>
      <w:r w:rsidR="009B401E" w:rsidRPr="008352DF">
        <w:t>móviles</w:t>
      </w:r>
      <w:r w:rsidR="009B401E">
        <w:t xml:space="preserve"> Android</w:t>
      </w:r>
      <w:r w:rsidR="00057EF4">
        <w:t xml:space="preserve">, </w:t>
      </w:r>
      <w:r w:rsidR="008352DF">
        <w:t xml:space="preserve">lo que la hace ideal para </w:t>
      </w:r>
      <w:r w:rsidR="00840833">
        <w:t xml:space="preserve">el diseño rápido de </w:t>
      </w:r>
      <w:r w:rsidR="008352DF">
        <w:t>prototipos funcionales.</w:t>
      </w:r>
    </w:p>
    <w:p w:rsidR="0011160B" w:rsidRDefault="00F040A4" w:rsidP="00B41FBC">
      <w:pPr>
        <w:spacing w:after="200" w:line="276" w:lineRule="auto"/>
        <w:jc w:val="both"/>
      </w:pPr>
      <w:r>
        <w:rPr>
          <w:noProof/>
        </w:rPr>
        <mc:AlternateContent>
          <mc:Choice Requires="wps">
            <w:drawing>
              <wp:anchor distT="0" distB="0" distL="114300" distR="114300" simplePos="0" relativeHeight="251665920" behindDoc="0" locked="0" layoutInCell="1" allowOverlap="1" wp14:anchorId="52ABEA72" wp14:editId="284DFFB7">
                <wp:simplePos x="0" y="0"/>
                <wp:positionH relativeFrom="column">
                  <wp:posOffset>1298</wp:posOffset>
                </wp:positionH>
                <wp:positionV relativeFrom="paragraph">
                  <wp:posOffset>114522</wp:posOffset>
                </wp:positionV>
                <wp:extent cx="3538330" cy="1702904"/>
                <wp:effectExtent l="0" t="0" r="5080" b="0"/>
                <wp:wrapNone/>
                <wp:docPr id="42" name="Cuadro de texto 42"/>
                <wp:cNvGraphicFramePr/>
                <a:graphic xmlns:a="http://schemas.openxmlformats.org/drawingml/2006/main">
                  <a:graphicData uri="http://schemas.microsoft.com/office/word/2010/wordprocessingShape">
                    <wps:wsp>
                      <wps:cNvSpPr txBox="1"/>
                      <wps:spPr>
                        <a:xfrm>
                          <a:off x="0" y="0"/>
                          <a:ext cx="3538330" cy="1702904"/>
                        </a:xfrm>
                        <a:prstGeom prst="rect">
                          <a:avLst/>
                        </a:prstGeom>
                        <a:solidFill>
                          <a:schemeClr val="lt1"/>
                        </a:solidFill>
                        <a:ln w="6350">
                          <a:noFill/>
                        </a:ln>
                      </wps:spPr>
                      <wps:txbx>
                        <w:txbxContent>
                          <w:p w:rsidR="00F040A4" w:rsidRDefault="00F040A4" w:rsidP="00D81A19">
                            <w:pPr>
                              <w:keepNext/>
                              <w:spacing w:after="0"/>
                              <w:jc w:val="center"/>
                            </w:pPr>
                            <w:r>
                              <w:rPr>
                                <w:noProof/>
                              </w:rPr>
                              <w:drawing>
                                <wp:inline distT="0" distB="0" distL="0" distR="0" wp14:anchorId="5B7F2CB5" wp14:editId="38E2FAC4">
                                  <wp:extent cx="3373200" cy="14364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73200" cy="1436400"/>
                                          </a:xfrm>
                                          <a:prstGeom prst="rect">
                                            <a:avLst/>
                                          </a:prstGeom>
                                        </pic:spPr>
                                      </pic:pic>
                                    </a:graphicData>
                                  </a:graphic>
                                </wp:inline>
                              </w:drawing>
                            </w:r>
                          </w:p>
                          <w:p w:rsidR="00F040A4" w:rsidRDefault="00F040A4" w:rsidP="00D81A19">
                            <w:pPr>
                              <w:pStyle w:val="Descripcin"/>
                              <w:spacing w:after="0"/>
                            </w:pPr>
                            <w:r w:rsidRPr="00F040A4">
                              <w:rPr>
                                <w:sz w:val="16"/>
                                <w:szCs w:val="16"/>
                              </w:rPr>
                              <w:t xml:space="preserve">Figura </w:t>
                            </w:r>
                            <w:r w:rsidRPr="00F040A4">
                              <w:rPr>
                                <w:sz w:val="16"/>
                                <w:szCs w:val="16"/>
                              </w:rPr>
                              <w:fldChar w:fldCharType="begin"/>
                            </w:r>
                            <w:r w:rsidRPr="00F040A4">
                              <w:rPr>
                                <w:sz w:val="16"/>
                                <w:szCs w:val="16"/>
                              </w:rPr>
                              <w:instrText xml:space="preserve"> SEQ Figura \* ARABIC </w:instrText>
                            </w:r>
                            <w:r w:rsidRPr="00F040A4">
                              <w:rPr>
                                <w:sz w:val="16"/>
                                <w:szCs w:val="16"/>
                              </w:rPr>
                              <w:fldChar w:fldCharType="separate"/>
                            </w:r>
                            <w:r w:rsidR="00D32EC1">
                              <w:rPr>
                                <w:noProof/>
                                <w:sz w:val="16"/>
                                <w:szCs w:val="16"/>
                              </w:rPr>
                              <w:t>6</w:t>
                            </w:r>
                            <w:r w:rsidRPr="00F040A4">
                              <w:rPr>
                                <w:sz w:val="16"/>
                                <w:szCs w:val="16"/>
                              </w:rPr>
                              <w:fldChar w:fldCharType="end"/>
                            </w:r>
                            <w:r w:rsidRPr="00F040A4">
                              <w:rPr>
                                <w:sz w:val="16"/>
                                <w:szCs w:val="16"/>
                              </w:rPr>
                              <w:t>.- Analizador sintáctico JSON codificado en AppyBuilder</w:t>
                            </w:r>
                            <w:r w:rsidRPr="00373CC7">
                              <w:t>.</w:t>
                            </w:r>
                          </w:p>
                          <w:p w:rsidR="00F040A4" w:rsidRDefault="00F040A4" w:rsidP="00F040A4">
                            <w:pPr>
                              <w:keepNext/>
                            </w:pPr>
                          </w:p>
                          <w:p w:rsidR="00F040A4" w:rsidRDefault="00F040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BEA72" id="Cuadro de texto 42" o:spid="_x0000_s1069" type="#_x0000_t202" style="position:absolute;left:0;text-align:left;margin-left:.1pt;margin-top:9pt;width:278.6pt;height:134.1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" fillcolor="white [3201]" stroked="f" strokeweight=".5pt">
                <v:textbox>
                  <w:txbxContent>
                    <w:p w:rsidR="00F040A4" w:rsidRDefault="00F040A4" w:rsidP="00D81A19">
                      <w:pPr>
                        <w:keepNext/>
                        <w:spacing w:after="0"/>
                        <w:jc w:val="center"/>
                      </w:pPr>
                      <w:r>
                        <w:rPr>
                          <w:noProof/>
                        </w:rPr>
                        <w:drawing>
                          <wp:inline distT="0" distB="0" distL="0" distR="0" wp14:anchorId="5B7F2CB5" wp14:editId="38E2FAC4">
                            <wp:extent cx="3373200" cy="14364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73200" cy="1436400"/>
                                    </a:xfrm>
                                    <a:prstGeom prst="rect">
                                      <a:avLst/>
                                    </a:prstGeom>
                                  </pic:spPr>
                                </pic:pic>
                              </a:graphicData>
                            </a:graphic>
                          </wp:inline>
                        </w:drawing>
                      </w:r>
                    </w:p>
                    <w:p w:rsidR="00F040A4" w:rsidRDefault="00F040A4" w:rsidP="00D81A19">
                      <w:pPr>
                        <w:pStyle w:val="Descripcin"/>
                        <w:spacing w:after="0"/>
                      </w:pPr>
                      <w:r w:rsidRPr="00F040A4">
                        <w:rPr>
                          <w:sz w:val="16"/>
                          <w:szCs w:val="16"/>
                        </w:rPr>
                        <w:t xml:space="preserve">Figura </w:t>
                      </w:r>
                      <w:r w:rsidRPr="00F040A4">
                        <w:rPr>
                          <w:sz w:val="16"/>
                          <w:szCs w:val="16"/>
                        </w:rPr>
                        <w:fldChar w:fldCharType="begin"/>
                      </w:r>
                      <w:r w:rsidRPr="00F040A4">
                        <w:rPr>
                          <w:sz w:val="16"/>
                          <w:szCs w:val="16"/>
                        </w:rPr>
                        <w:instrText xml:space="preserve"> SEQ Figura \* ARABIC </w:instrText>
                      </w:r>
                      <w:r w:rsidRPr="00F040A4">
                        <w:rPr>
                          <w:sz w:val="16"/>
                          <w:szCs w:val="16"/>
                        </w:rPr>
                        <w:fldChar w:fldCharType="separate"/>
                      </w:r>
                      <w:r w:rsidR="00D32EC1">
                        <w:rPr>
                          <w:noProof/>
                          <w:sz w:val="16"/>
                          <w:szCs w:val="16"/>
                        </w:rPr>
                        <w:t>6</w:t>
                      </w:r>
                      <w:r w:rsidRPr="00F040A4">
                        <w:rPr>
                          <w:sz w:val="16"/>
                          <w:szCs w:val="16"/>
                        </w:rPr>
                        <w:fldChar w:fldCharType="end"/>
                      </w:r>
                      <w:r w:rsidRPr="00F040A4">
                        <w:rPr>
                          <w:sz w:val="16"/>
                          <w:szCs w:val="16"/>
                        </w:rPr>
                        <w:t>.- Analizador sintáctico JSON codificado en AppyBuilder</w:t>
                      </w:r>
                      <w:r w:rsidRPr="00373CC7">
                        <w:t>.</w:t>
                      </w:r>
                    </w:p>
                    <w:p w:rsidR="00F040A4" w:rsidRDefault="00F040A4" w:rsidP="00F040A4">
                      <w:pPr>
                        <w:keepNext/>
                      </w:pPr>
                    </w:p>
                    <w:p w:rsidR="00F040A4" w:rsidRDefault="00F040A4"/>
                  </w:txbxContent>
                </v:textbox>
              </v:shape>
            </w:pict>
          </mc:Fallback>
        </mc:AlternateContent>
      </w:r>
    </w:p>
    <w:p w:rsidR="008A3F81" w:rsidRDefault="008352DF" w:rsidP="00EF2F79">
      <w:pPr>
        <w:jc w:val="both"/>
      </w:pPr>
      <w:r w:rsidRPr="00203506">
        <w:rPr>
          <w:rFonts w:eastAsiaTheme="majorEastAsia" w:cstheme="majorBidi"/>
          <w:b/>
          <w:iCs/>
          <w:noProof/>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mc:AlternateContent>
          <mc:Choice Requires="wpg">
            <w:drawing>
              <wp:anchor distT="0" distB="0" distL="114300" distR="114300" simplePos="0" relativeHeight="251663872" behindDoc="1" locked="0" layoutInCell="1" allowOverlap="1" wp14:anchorId="5357E353" wp14:editId="6DB8CACE">
                <wp:simplePos x="0" y="0"/>
                <wp:positionH relativeFrom="page">
                  <wp:posOffset>4422887</wp:posOffset>
                </wp:positionH>
                <wp:positionV relativeFrom="page">
                  <wp:posOffset>5080</wp:posOffset>
                </wp:positionV>
                <wp:extent cx="3338830" cy="10655935"/>
                <wp:effectExtent l="0" t="0" r="0" b="0"/>
                <wp:wrapTight wrapText="bothSides">
                  <wp:wrapPolygon edited="0">
                    <wp:start x="4309" y="0"/>
                    <wp:lineTo x="739" y="82"/>
                    <wp:lineTo x="369" y="123"/>
                    <wp:lineTo x="369" y="20250"/>
                    <wp:lineTo x="616" y="20291"/>
                    <wp:lineTo x="4309" y="20291"/>
                    <wp:lineTo x="4309" y="21559"/>
                    <wp:lineTo x="17237" y="21559"/>
                    <wp:lineTo x="17237" y="20291"/>
                    <wp:lineTo x="20685" y="20291"/>
                    <wp:lineTo x="21300" y="20209"/>
                    <wp:lineTo x="21300" y="164"/>
                    <wp:lineTo x="20685" y="82"/>
                    <wp:lineTo x="17237" y="0"/>
                    <wp:lineTo x="4309" y="0"/>
                  </wp:wrapPolygon>
                </wp:wrapTight>
                <wp:docPr id="53" name="Grupo 53"/>
                <wp:cNvGraphicFramePr/>
                <a:graphic xmlns:a="http://schemas.openxmlformats.org/drawingml/2006/main">
                  <a:graphicData uri="http://schemas.microsoft.com/office/word/2010/wordprocessingGroup">
                    <wpg:wgp>
                      <wpg:cNvGrpSpPr/>
                      <wpg:grpSpPr>
                        <a:xfrm>
                          <a:off x="0" y="0"/>
                          <a:ext cx="3338830" cy="10655935"/>
                          <a:chOff x="0" y="0"/>
                          <a:chExt cx="3339101" cy="10655935"/>
                        </a:xfrm>
                      </wpg:grpSpPr>
                      <wps:wsp>
                        <wps:cNvPr id="54" name="Rectangle 24"/>
                        <wps:cNvSpPr>
                          <a:spLocks/>
                        </wps:cNvSpPr>
                        <wps:spPr>
                          <a:xfrm>
                            <a:off x="700468" y="0"/>
                            <a:ext cx="1946910" cy="1065593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A7967" w:rsidRPr="001338A7" w:rsidRDefault="00675EFA" w:rsidP="001A7967">
                              <w:pPr>
                                <w:pStyle w:val="Ttulo1"/>
                                <w:spacing w:after="120"/>
                                <w:rPr>
                                  <w:color w:val="FFFFFF" w:themeColor="background1"/>
                                </w:rPr>
                              </w:pPr>
                              <w:r>
                                <w:rPr>
                                  <w:color w:val="FFFFFF" w:themeColor="background1"/>
                                </w:rPr>
                                <w:t xml:space="preserve">Formato </w:t>
                              </w:r>
                              <w:r w:rsidR="00C70507">
                                <w:rPr>
                                  <w:color w:val="FFFFFF" w:themeColor="background1"/>
                                </w:rPr>
                                <w:t>APK</w:t>
                              </w:r>
                              <w:r w:rsidR="0042238C" w:rsidRPr="001338A7">
                                <w:rPr>
                                  <w:color w:val="FFFFFF" w:themeColor="background1"/>
                                </w:rPr>
                                <w:t>:</w:t>
                              </w:r>
                            </w:p>
                            <w:p w:rsidR="001A7967" w:rsidRDefault="00C70507" w:rsidP="00C70507">
                              <w:pPr>
                                <w:rPr>
                                  <w:rStyle w:val="e24kjd"/>
                                </w:rPr>
                              </w:pPr>
                              <w:r>
                                <w:t xml:space="preserve">Las aplicaciones para Android están comprimidas en formato </w:t>
                              </w:r>
                              <w:hyperlink r:id="rId47" w:tooltip="APK (formato)" w:history="1">
                                <w:r w:rsidRPr="0011160B">
                                  <w:t>APK</w:t>
                                </w:r>
                              </w:hyperlink>
                              <w:r>
                                <w:t>, que se pueden instalar sin dificultad desde cualquier explorador de archivos en la mayoría de dispositivos Smartphone.</w:t>
                              </w:r>
                            </w:p>
                            <w:p w:rsidR="001A7967" w:rsidRDefault="001A7967" w:rsidP="00C70507">
                              <w:pPr>
                                <w:jc w:val="both"/>
                                <w:rPr>
                                  <w:rStyle w:val="e24kjd"/>
                                </w:rPr>
                              </w:pPr>
                            </w:p>
                            <w:p w:rsidR="001A7967" w:rsidRDefault="00C70507" w:rsidP="001A7967">
                              <w:pPr>
                                <w:jc w:val="center"/>
                              </w:pPr>
                              <w:r>
                                <w:rPr>
                                  <w:noProof/>
                                </w:rPr>
                                <w:drawing>
                                  <wp:inline distT="0" distB="0" distL="0" distR="0" wp14:anchorId="7AF75931" wp14:editId="7E25953F">
                                    <wp:extent cx="1360805" cy="2240915"/>
                                    <wp:effectExtent l="0" t="0" r="0" b="698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60805" cy="2240915"/>
                                            </a:xfrm>
                                            <a:prstGeom prst="rect">
                                              <a:avLst/>
                                            </a:prstGeom>
                                          </pic:spPr>
                                        </pic:pic>
                                      </a:graphicData>
                                    </a:graphic>
                                  </wp:inline>
                                </w:drawing>
                              </w:r>
                            </w:p>
                          </w:txbxContent>
                        </wps:txbx>
                        <wps:bodyPr rot="0" spcFirstLastPara="0" vertOverflow="overflow" horzOverflow="overflow" vert="horz" wrap="square" lIns="274320" tIns="3108960" rIns="274320" bIns="182880" numCol="1" spcCol="0" rtlCol="0" fromWordArt="0" anchor="t" anchorCtr="0" forceAA="0" compatLnSpc="1">
                          <a:prstTxWarp prst="textNoShape">
                            <a:avLst/>
                          </a:prstTxWarp>
                          <a:noAutofit/>
                        </wps:bodyPr>
                      </wps:wsp>
                      <wps:wsp>
                        <wps:cNvPr id="55" name="Rectangle 93"/>
                        <wps:cNvSpPr/>
                        <wps:spPr>
                          <a:xfrm>
                            <a:off x="0" y="0"/>
                            <a:ext cx="3339101" cy="10058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43000</wp14:pctWidth>
                </wp14:sizeRelH>
                <wp14:sizeRelV relativeFrom="page">
                  <wp14:pctHeight>100000</wp14:pctHeight>
                </wp14:sizeRelV>
              </wp:anchor>
            </w:drawing>
          </mc:Choice>
          <mc:Fallback>
            <w:pict>
              <v:group w14:anchorId="5357E353" id="Grupo 53" o:spid="_x0000_s1070" style="position:absolute;left:0;text-align:left;margin-left:348.25pt;margin-top:.4pt;width:262.9pt;height:839.05pt;z-index:-251652608;mso-width-percent:430;mso-height-percent:1000;mso-position-horizontal-relative:page;mso-position-vertical-relative:page;mso-width-percent:430;mso-height-percent:1000" coordsize="33391,10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">
                <v:rect id="Rectangle 24" o:spid="_x0000_s1071" style="position:absolute;left:7004;width:19469;height:106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" fillcolor="#5b9bd5 [3204]" stroked="f" strokeweight="1pt">
                  <v:path arrowok="t"/>
                  <v:textbox inset="21.6pt,244.8pt,21.6pt,14.4pt">
                    <w:txbxContent>
                      <w:p w:rsidR="001A7967" w:rsidRPr="001338A7" w:rsidRDefault="00675EFA" w:rsidP="001A7967">
                        <w:pPr>
                          <w:pStyle w:val="Ttulo1"/>
                          <w:spacing w:after="120"/>
                          <w:rPr>
                            <w:color w:val="FFFFFF" w:themeColor="background1"/>
                          </w:rPr>
                        </w:pPr>
                        <w:r>
                          <w:rPr>
                            <w:color w:val="FFFFFF" w:themeColor="background1"/>
                          </w:rPr>
                          <w:t xml:space="preserve">Formato </w:t>
                        </w:r>
                        <w:r w:rsidR="00C70507">
                          <w:rPr>
                            <w:color w:val="FFFFFF" w:themeColor="background1"/>
                          </w:rPr>
                          <w:t>APK</w:t>
                        </w:r>
                        <w:r w:rsidR="0042238C" w:rsidRPr="001338A7">
                          <w:rPr>
                            <w:color w:val="FFFFFF" w:themeColor="background1"/>
                          </w:rPr>
                          <w:t>:</w:t>
                        </w:r>
                      </w:p>
                      <w:p w:rsidR="001A7967" w:rsidRDefault="00C70507" w:rsidP="00C70507">
                        <w:pPr>
                          <w:rPr>
                            <w:rStyle w:val="e24kjd"/>
                          </w:rPr>
                        </w:pPr>
                        <w:r>
                          <w:t xml:space="preserve">Las aplicaciones para Android están comprimidas en formato </w:t>
                        </w:r>
                        <w:hyperlink r:id="rId49" w:tooltip="APK (formato)" w:history="1">
                          <w:r w:rsidRPr="0011160B">
                            <w:t>APK</w:t>
                          </w:r>
                        </w:hyperlink>
                        <w:r>
                          <w:t>, que se pueden instalar sin dificultad desde cualquier explorador de archivos en la mayoría de dispositivos Smartphone.</w:t>
                        </w:r>
                      </w:p>
                      <w:p w:rsidR="001A7967" w:rsidRDefault="001A7967" w:rsidP="00C70507">
                        <w:pPr>
                          <w:jc w:val="both"/>
                          <w:rPr>
                            <w:rStyle w:val="e24kjd"/>
                          </w:rPr>
                        </w:pPr>
                      </w:p>
                      <w:p w:rsidR="001A7967" w:rsidRDefault="00C70507" w:rsidP="001A7967">
                        <w:pPr>
                          <w:jc w:val="center"/>
                        </w:pPr>
                        <w:r>
                          <w:rPr>
                            <w:noProof/>
                          </w:rPr>
                          <w:drawing>
                            <wp:inline distT="0" distB="0" distL="0" distR="0" wp14:anchorId="7AF75931" wp14:editId="7E25953F">
                              <wp:extent cx="1360805" cy="2240915"/>
                              <wp:effectExtent l="0" t="0" r="0" b="698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60805" cy="2240915"/>
                                      </a:xfrm>
                                      <a:prstGeom prst="rect">
                                        <a:avLst/>
                                      </a:prstGeom>
                                    </pic:spPr>
                                  </pic:pic>
                                </a:graphicData>
                              </a:graphic>
                            </wp:inline>
                          </w:drawing>
                        </w:r>
                      </w:p>
                    </w:txbxContent>
                  </v:textbox>
                </v:rect>
                <v:rect id="Rectangle 93" o:spid="_x0000_s1072" style="position:absolute;width:33391;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" filled="f" stroked="f" strokeweight="1pt"/>
                <w10:wrap type="tight" anchorx="page" anchory="page"/>
              </v:group>
            </w:pict>
          </mc:Fallback>
        </mc:AlternateContent>
      </w:r>
    </w:p>
    <w:p w:rsidR="001A7967" w:rsidRDefault="001A7967" w:rsidP="00EF2F79">
      <w:pPr>
        <w:jc w:val="both"/>
      </w:pPr>
    </w:p>
    <w:p w:rsidR="008A28CE" w:rsidRDefault="008A28CE" w:rsidP="00EF2F79">
      <w:pPr>
        <w:jc w:val="both"/>
      </w:pPr>
    </w:p>
    <w:p w:rsidR="008A28CE" w:rsidRDefault="008A28CE" w:rsidP="00EF2F79">
      <w:pPr>
        <w:jc w:val="both"/>
      </w:pPr>
    </w:p>
    <w:p w:rsidR="008A28CE" w:rsidRDefault="008A28CE" w:rsidP="00EF2F79">
      <w:pPr>
        <w:jc w:val="both"/>
      </w:pPr>
    </w:p>
    <w:p w:rsidR="008A28CE" w:rsidRDefault="008A28CE" w:rsidP="00EF2F79">
      <w:pPr>
        <w:jc w:val="both"/>
      </w:pPr>
    </w:p>
    <w:p w:rsidR="008A28CE" w:rsidRDefault="008A28CE" w:rsidP="00EF2F79">
      <w:pPr>
        <w:jc w:val="both"/>
      </w:pPr>
    </w:p>
    <w:p w:rsidR="008A28CE" w:rsidRDefault="008A28CE">
      <w:pPr>
        <w:spacing w:after="200" w:line="276" w:lineRule="auto"/>
      </w:pPr>
      <w:r>
        <w:br w:type="page"/>
      </w:r>
    </w:p>
    <w:p w:rsidR="008A28CE" w:rsidRPr="00840833" w:rsidRDefault="00840833" w:rsidP="004A2995">
      <w:pPr>
        <w:rPr>
          <w:rFonts w:eastAsiaTheme="majorEastAsia" w:cstheme="majorBidi"/>
          <w:b/>
          <w:iCs/>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03506">
        <w:rPr>
          <w:rFonts w:eastAsiaTheme="majorEastAsia" w:cstheme="majorBidi"/>
          <w:b/>
          <w:iCs/>
          <w:noProof/>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mc:AlternateContent>
          <mc:Choice Requires="wpg">
            <w:drawing>
              <wp:anchor distT="0" distB="0" distL="114300" distR="114300" simplePos="0" relativeHeight="251670016" behindDoc="1" locked="0" layoutInCell="1" allowOverlap="1" wp14:anchorId="6560EABF" wp14:editId="521A96A6">
                <wp:simplePos x="0" y="0"/>
                <wp:positionH relativeFrom="page">
                  <wp:posOffset>1905</wp:posOffset>
                </wp:positionH>
                <wp:positionV relativeFrom="page">
                  <wp:posOffset>3534</wp:posOffset>
                </wp:positionV>
                <wp:extent cx="3338830" cy="10655935"/>
                <wp:effectExtent l="0" t="0" r="0" b="0"/>
                <wp:wrapTight wrapText="bothSides">
                  <wp:wrapPolygon edited="0">
                    <wp:start x="4309" y="0"/>
                    <wp:lineTo x="739" y="82"/>
                    <wp:lineTo x="369" y="123"/>
                    <wp:lineTo x="369" y="20250"/>
                    <wp:lineTo x="616" y="20291"/>
                    <wp:lineTo x="4309" y="20291"/>
                    <wp:lineTo x="4309" y="21559"/>
                    <wp:lineTo x="17237" y="21559"/>
                    <wp:lineTo x="17237" y="20291"/>
                    <wp:lineTo x="20685" y="20291"/>
                    <wp:lineTo x="21300" y="20209"/>
                    <wp:lineTo x="21300" y="164"/>
                    <wp:lineTo x="20685" y="82"/>
                    <wp:lineTo x="17237" y="0"/>
                    <wp:lineTo x="4309" y="0"/>
                  </wp:wrapPolygon>
                </wp:wrapTight>
                <wp:docPr id="40" name="Grupo 40"/>
                <wp:cNvGraphicFramePr/>
                <a:graphic xmlns:a="http://schemas.openxmlformats.org/drawingml/2006/main">
                  <a:graphicData uri="http://schemas.microsoft.com/office/word/2010/wordprocessingGroup">
                    <wpg:wgp>
                      <wpg:cNvGrpSpPr/>
                      <wpg:grpSpPr>
                        <a:xfrm>
                          <a:off x="0" y="0"/>
                          <a:ext cx="3338830" cy="10655935"/>
                          <a:chOff x="0" y="0"/>
                          <a:chExt cx="3339101" cy="10655935"/>
                        </a:xfrm>
                      </wpg:grpSpPr>
                      <wps:wsp>
                        <wps:cNvPr id="43" name="Rectangle 24"/>
                        <wps:cNvSpPr>
                          <a:spLocks/>
                        </wps:cNvSpPr>
                        <wps:spPr>
                          <a:xfrm>
                            <a:off x="700468" y="0"/>
                            <a:ext cx="1946910" cy="1065593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40833" w:rsidRPr="001338A7" w:rsidRDefault="00C00A25" w:rsidP="00840833">
                              <w:pPr>
                                <w:pStyle w:val="Ttulo1"/>
                                <w:spacing w:after="120"/>
                                <w:rPr>
                                  <w:color w:val="FFFFFF" w:themeColor="background1"/>
                                </w:rPr>
                              </w:pPr>
                              <w:r>
                                <w:rPr>
                                  <w:color w:val="FFFFFF" w:themeColor="background1"/>
                                </w:rPr>
                                <w:t>HTTP</w:t>
                              </w:r>
                              <w:r w:rsidR="00840833" w:rsidRPr="001338A7">
                                <w:rPr>
                                  <w:color w:val="FFFFFF" w:themeColor="background1"/>
                                </w:rPr>
                                <w:t>:</w:t>
                              </w:r>
                            </w:p>
                            <w:p w:rsidR="00840833" w:rsidRPr="00C00A25" w:rsidRDefault="00C00A25" w:rsidP="00C00A25">
                              <w:r>
                                <w:t xml:space="preserve">El </w:t>
                              </w:r>
                              <w:r w:rsidRPr="00C00A25">
                                <w:t>Protocolo de transferencia de hipertexto</w:t>
                              </w:r>
                              <w:r>
                                <w:t xml:space="preserve"> (</w:t>
                              </w:r>
                              <w:r w:rsidRPr="00C00A25">
                                <w:rPr>
                                  <w:i/>
                                </w:rPr>
                                <w:t>Hypertext Transfer Protocol</w:t>
                              </w:r>
                              <w:r>
                                <w:t xml:space="preserve">), </w:t>
                              </w:r>
                              <w:r w:rsidR="005773DD">
                                <w:t>define una serie</w:t>
                              </w:r>
                              <w:r w:rsidR="005218F5">
                                <w:t xml:space="preserve"> de métodos de petición, </w:t>
                              </w:r>
                              <w:r>
                                <w:t xml:space="preserve">sobre lo que se </w:t>
                              </w:r>
                              <w:r w:rsidR="005218F5">
                                <w:t>desea que se efectúe sobre el recurso identificado. POST, envía datos para que sean procesados por el recurso identificado en la URI de la línea petición. GET solicita una representación del recurso especificado; s</w:t>
                              </w:r>
                              <w:r w:rsidR="00737537">
                                <w:t>ólo s</w:t>
                              </w:r>
                              <w:r w:rsidR="005218F5">
                                <w:t>e usa para recuperar datos</w:t>
                              </w:r>
                              <w:r w:rsidR="00737537">
                                <w:t>.</w:t>
                              </w:r>
                            </w:p>
                          </w:txbxContent>
                        </wps:txbx>
                        <wps:bodyPr rot="0" spcFirstLastPara="0" vertOverflow="overflow" horzOverflow="overflow" vert="horz" wrap="square" lIns="274320" tIns="3108960" rIns="274320" bIns="182880" numCol="1" spcCol="0" rtlCol="0" fromWordArt="0" anchor="t" anchorCtr="0" forceAA="0" compatLnSpc="1">
                          <a:prstTxWarp prst="textNoShape">
                            <a:avLst/>
                          </a:prstTxWarp>
                          <a:noAutofit/>
                        </wps:bodyPr>
                      </wps:wsp>
                      <wps:wsp>
                        <wps:cNvPr id="51" name="Rectangle 93"/>
                        <wps:cNvSpPr/>
                        <wps:spPr>
                          <a:xfrm>
                            <a:off x="0" y="0"/>
                            <a:ext cx="3339101" cy="10058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43000</wp14:pctWidth>
                </wp14:sizeRelH>
                <wp14:sizeRelV relativeFrom="page">
                  <wp14:pctHeight>100000</wp14:pctHeight>
                </wp14:sizeRelV>
              </wp:anchor>
            </w:drawing>
          </mc:Choice>
          <mc:Fallback>
            <w:pict>
              <v:group w14:anchorId="6560EABF" id="Grupo 40" o:spid="_x0000_s1073" style="position:absolute;margin-left:.15pt;margin-top:.3pt;width:262.9pt;height:839.05pt;z-index:-251646464;mso-width-percent:430;mso-height-percent:1000;mso-position-horizontal-relative:page;mso-position-vertical-relative:page;mso-width-percent:430;mso-height-percent:1000" coordsize="33391,10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">
                <v:rect id="Rectangle 24" o:spid="_x0000_s1074" style="position:absolute;left:7004;width:19469;height:106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" fillcolor="#5b9bd5 [3204]" stroked="f" strokeweight="1pt">
                  <v:path arrowok="t"/>
                  <v:textbox inset="21.6pt,244.8pt,21.6pt,14.4pt">
                    <w:txbxContent>
                      <w:p w:rsidR="00840833" w:rsidRPr="001338A7" w:rsidRDefault="00C00A25" w:rsidP="00840833">
                        <w:pPr>
                          <w:pStyle w:val="Ttulo1"/>
                          <w:spacing w:after="120"/>
                          <w:rPr>
                            <w:color w:val="FFFFFF" w:themeColor="background1"/>
                          </w:rPr>
                        </w:pPr>
                        <w:r>
                          <w:rPr>
                            <w:color w:val="FFFFFF" w:themeColor="background1"/>
                          </w:rPr>
                          <w:t>HTTP</w:t>
                        </w:r>
                        <w:r w:rsidR="00840833" w:rsidRPr="001338A7">
                          <w:rPr>
                            <w:color w:val="FFFFFF" w:themeColor="background1"/>
                          </w:rPr>
                          <w:t>:</w:t>
                        </w:r>
                      </w:p>
                      <w:p w:rsidR="00840833" w:rsidRPr="00C00A25" w:rsidRDefault="00C00A25" w:rsidP="00C00A25">
                        <w:r>
                          <w:t xml:space="preserve">El </w:t>
                        </w:r>
                        <w:r w:rsidRPr="00C00A25">
                          <w:t>Protocolo de transferencia de hipertexto</w:t>
                        </w:r>
                        <w:r>
                          <w:t xml:space="preserve"> (</w:t>
                        </w:r>
                        <w:r w:rsidRPr="00C00A25">
                          <w:rPr>
                            <w:i/>
                          </w:rPr>
                          <w:t>Hypertext Transfer Protocol</w:t>
                        </w:r>
                        <w:r>
                          <w:t xml:space="preserve">), </w:t>
                        </w:r>
                        <w:r w:rsidR="005773DD">
                          <w:t>define una serie</w:t>
                        </w:r>
                        <w:r w:rsidR="005218F5">
                          <w:t xml:space="preserve"> de métodos de petición, </w:t>
                        </w:r>
                        <w:r>
                          <w:t xml:space="preserve">sobre lo que se </w:t>
                        </w:r>
                        <w:r w:rsidR="005218F5">
                          <w:t>desea que se efectúe sobre el recurso identificado. POST, envía datos para que sean procesados por el recurso identificado en la URI de la línea petición. GET solicita una representación del recurso especificado; s</w:t>
                        </w:r>
                        <w:r w:rsidR="00737537">
                          <w:t>ólo s</w:t>
                        </w:r>
                        <w:r w:rsidR="005218F5">
                          <w:t>e usa para recuperar datos</w:t>
                        </w:r>
                        <w:r w:rsidR="00737537">
                          <w:t>.</w:t>
                        </w:r>
                      </w:p>
                    </w:txbxContent>
                  </v:textbox>
                </v:rect>
                <v:rect id="Rectangle 93" o:spid="_x0000_s1075" style="position:absolute;width:33391;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ggzwwAAANsAAAAPAAAAZHJzL2Rvd25yZXYueG1sRI9PawIx&#10;FMTvBb9DeIK3mrVg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5fIIM8MAAADbAAAADwAA&#10;AAAAAAAAAAAAAAAHAgAAZHJzL2Rvd25yZXYueG1sUEsFBgAAAAADAAMAtwAAAPcCAAAAAA==&#10;" filled="f" stroked="f" strokeweight="1pt"/>
                <w10:wrap type="tight" anchorx="page" anchory="page"/>
              </v:group>
            </w:pict>
          </mc:Fallback>
        </mc:AlternateContent>
      </w:r>
      <w:r>
        <w:rPr>
          <w:rFonts w:eastAsiaTheme="majorEastAsia" w:cstheme="majorBidi"/>
          <w:b/>
          <w:iCs/>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La</w:t>
      </w:r>
      <w:r w:rsidRPr="00840833">
        <w:rPr>
          <w:rFonts w:eastAsiaTheme="majorEastAsia" w:cstheme="majorBidi"/>
          <w:b/>
          <w:iCs/>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interconectividad </w:t>
      </w:r>
      <w:r w:rsidR="00282143">
        <w:rPr>
          <w:rFonts w:eastAsiaTheme="majorEastAsia" w:cstheme="majorBidi"/>
          <w:b/>
          <w:iCs/>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 los datos</w:t>
      </w:r>
      <w:r w:rsidRPr="00840833">
        <w:rPr>
          <w:rFonts w:eastAsiaTheme="majorEastAsia" w:cstheme="majorBidi"/>
          <w:b/>
          <w:iCs/>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rsidR="002550C7" w:rsidRDefault="00840833" w:rsidP="00A71AC1">
      <w:pPr>
        <w:jc w:val="both"/>
      </w:pPr>
      <w:r>
        <w:t>Las hojas de cálculo</w:t>
      </w:r>
      <w:r w:rsidR="00946815">
        <w:t xml:space="preserve"> </w:t>
      </w:r>
      <w:r>
        <w:t xml:space="preserve">tienen una estructura semejante a la de un </w:t>
      </w:r>
      <w:r w:rsidR="00B736BA">
        <w:t>“</w:t>
      </w:r>
      <w:r>
        <w:t>libro</w:t>
      </w:r>
      <w:r w:rsidR="00B736BA">
        <w:t>”</w:t>
      </w:r>
      <w:r>
        <w:t xml:space="preserve"> compuesto de muchas </w:t>
      </w:r>
      <w:r w:rsidR="00B736BA">
        <w:t>“</w:t>
      </w:r>
      <w:r>
        <w:t>páginas</w:t>
      </w:r>
      <w:r w:rsidR="00B736BA">
        <w:t>”</w:t>
      </w:r>
      <w:r>
        <w:t xml:space="preserve">.  Al compartir una hoja de cálculo de </w:t>
      </w:r>
      <w:r w:rsidRPr="002550C7">
        <w:rPr>
          <w:i/>
        </w:rPr>
        <w:t>Google Sheet</w:t>
      </w:r>
      <w:r w:rsidR="00B736BA">
        <w:t>, a é</w:t>
      </w:r>
      <w:r>
        <w:t>sta se le asigna una ident</w:t>
      </w:r>
      <w:r w:rsidR="00B736BA">
        <w:t xml:space="preserve">idad (que forma parte del URL </w:t>
      </w:r>
      <w:r>
        <w:t xml:space="preserve">o link </w:t>
      </w:r>
      <w:r w:rsidR="00B736BA">
        <w:t>del recurso compartido</w:t>
      </w:r>
      <w:r w:rsidR="002550C7">
        <w:t xml:space="preserve"> </w:t>
      </w:r>
      <w:r w:rsidR="002550C7">
        <w:rPr>
          <w:rFonts w:cstheme="minorHAnsi"/>
        </w:rPr>
        <w:t>ꟷ</w:t>
      </w:r>
      <w:r w:rsidR="002550C7">
        <w:t>entre /d/ y /edit?</w:t>
      </w:r>
      <w:r w:rsidR="002550C7">
        <w:rPr>
          <w:rFonts w:cstheme="minorHAnsi"/>
        </w:rPr>
        <w:t>ꟷ</w:t>
      </w:r>
      <w:r w:rsidR="00B736BA">
        <w:t>; el libro con toda la data)</w:t>
      </w:r>
      <w:r w:rsidRPr="002550C7">
        <w:t xml:space="preserve">. </w:t>
      </w:r>
      <w:r w:rsidR="002A74FA" w:rsidRPr="002550C7">
        <w:t xml:space="preserve">Si se </w:t>
      </w:r>
      <w:r w:rsidR="002550C7">
        <w:t>poseen</w:t>
      </w:r>
      <w:r w:rsidR="002A74FA" w:rsidRPr="002550C7">
        <w:t xml:space="preserve"> los permisos adecuados, l</w:t>
      </w:r>
      <w:r w:rsidR="00946815" w:rsidRPr="002550C7">
        <w:t>a identidad del “libro”</w:t>
      </w:r>
      <w:r w:rsidR="005B3506">
        <w:t xml:space="preserve">, </w:t>
      </w:r>
      <w:r w:rsidRPr="002550C7">
        <w:t xml:space="preserve">el nombre de la </w:t>
      </w:r>
      <w:r w:rsidR="00946815" w:rsidRPr="002550C7">
        <w:t>ho</w:t>
      </w:r>
      <w:r w:rsidRPr="002550C7">
        <w:t xml:space="preserve">ja </w:t>
      </w:r>
      <w:r w:rsidR="00B736BA" w:rsidRPr="002550C7">
        <w:t>(o página) de trabajo</w:t>
      </w:r>
      <w:r w:rsidR="005B3506">
        <w:t xml:space="preserve"> y un </w:t>
      </w:r>
      <w:r w:rsidR="005B3506" w:rsidRPr="005B3506">
        <w:rPr>
          <w:i/>
        </w:rPr>
        <w:t>Apps Script</w:t>
      </w:r>
      <w:r w:rsidR="005B3506">
        <w:t xml:space="preserve"> específicamente adecuado</w:t>
      </w:r>
      <w:r w:rsidR="00946815" w:rsidRPr="002550C7">
        <w:t>,</w:t>
      </w:r>
      <w:r w:rsidR="002550C7">
        <w:t xml:space="preserve"> </w:t>
      </w:r>
      <w:r w:rsidR="00946815" w:rsidRPr="002550C7">
        <w:t xml:space="preserve">se </w:t>
      </w:r>
      <w:r w:rsidR="002550C7">
        <w:t>puede</w:t>
      </w:r>
      <w:r w:rsidR="00946815" w:rsidRPr="002550C7">
        <w:t xml:space="preserve"> establecer la conectividad con los </w:t>
      </w:r>
      <w:r w:rsidR="00B736BA" w:rsidRPr="002550C7">
        <w:t xml:space="preserve">datos (en el rango, fila, columna o celda </w:t>
      </w:r>
      <w:r w:rsidR="005B3506">
        <w:t>de interés</w:t>
      </w:r>
      <w:r w:rsidR="002550C7" w:rsidRPr="002550C7">
        <w:t>). Por</w:t>
      </w:r>
      <w:r w:rsidR="002550C7">
        <w:t xml:space="preserve"> ejemplo: en e</w:t>
      </w:r>
      <w:r w:rsidR="00A71AC1" w:rsidRPr="002550C7">
        <w:t xml:space="preserve">l </w:t>
      </w:r>
      <w:r w:rsidR="002550C7">
        <w:t xml:space="preserve">siguiente </w:t>
      </w:r>
      <w:r w:rsidR="00A71AC1" w:rsidRPr="002550C7">
        <w:t xml:space="preserve">enlace compartido de </w:t>
      </w:r>
      <w:r w:rsidR="00A71AC1" w:rsidRPr="002550C7">
        <w:rPr>
          <w:i/>
        </w:rPr>
        <w:t>Google Sheet</w:t>
      </w:r>
      <w:r w:rsidR="002550C7">
        <w:t xml:space="preserve">, el resaltado corresponde a la identidad </w:t>
      </w:r>
      <w:r w:rsidR="00751288">
        <w:t xml:space="preserve">(id) </w:t>
      </w:r>
      <w:r w:rsidR="002550C7">
        <w:t>del “libro”</w:t>
      </w:r>
      <w:r w:rsidR="00D70D73">
        <w:t xml:space="preserve"> u hoja de calculo</w:t>
      </w:r>
      <w:r w:rsidR="002550C7">
        <w:t>.</w:t>
      </w:r>
      <w:r w:rsidR="002550C7" w:rsidRPr="002550C7">
        <w:t xml:space="preserve"> </w:t>
      </w:r>
    </w:p>
    <w:p w:rsidR="002550C7" w:rsidRDefault="002550C7" w:rsidP="00A71AC1">
      <w:pPr>
        <w:jc w:val="both"/>
      </w:pPr>
      <w:r>
        <w:rPr>
          <w:noProof/>
        </w:rPr>
        <mc:AlternateContent>
          <mc:Choice Requires="wps">
            <w:drawing>
              <wp:anchor distT="0" distB="0" distL="114300" distR="114300" simplePos="0" relativeHeight="251653632" behindDoc="0" locked="0" layoutInCell="1" allowOverlap="1" wp14:anchorId="6C5E650E" wp14:editId="7C57B83A">
                <wp:simplePos x="0" y="0"/>
                <wp:positionH relativeFrom="column">
                  <wp:posOffset>24189</wp:posOffset>
                </wp:positionH>
                <wp:positionV relativeFrom="paragraph">
                  <wp:posOffset>4599</wp:posOffset>
                </wp:positionV>
                <wp:extent cx="3213652" cy="444382"/>
                <wp:effectExtent l="0" t="0" r="25400" b="13335"/>
                <wp:wrapNone/>
                <wp:docPr id="65" name="Cuadro de texto 65"/>
                <wp:cNvGraphicFramePr/>
                <a:graphic xmlns:a="http://schemas.openxmlformats.org/drawingml/2006/main">
                  <a:graphicData uri="http://schemas.microsoft.com/office/word/2010/wordprocessingShape">
                    <wps:wsp>
                      <wps:cNvSpPr txBox="1"/>
                      <wps:spPr>
                        <a:xfrm>
                          <a:off x="0" y="0"/>
                          <a:ext cx="3213652" cy="444382"/>
                        </a:xfrm>
                        <a:prstGeom prst="rect">
                          <a:avLst/>
                        </a:prstGeom>
                        <a:solidFill>
                          <a:schemeClr val="lt1"/>
                        </a:solidFill>
                        <a:ln w="6350">
                          <a:solidFill>
                            <a:prstClr val="black"/>
                          </a:solidFill>
                        </a:ln>
                      </wps:spPr>
                      <wps:txbx>
                        <w:txbxContent>
                          <w:p w:rsidR="002550C7" w:rsidRDefault="002550C7">
                            <w:r w:rsidRPr="002550C7">
                              <w:t>docs.google.com/spreadsheets/d/</w:t>
                            </w:r>
                            <w:r w:rsidRPr="002550C7">
                              <w:rPr>
                                <w:highlight w:val="yellow"/>
                              </w:rPr>
                              <w:t>1LYdNpcJIj0yufn8ydYJyt6km5ecitckK13af-BFBPnk</w:t>
                            </w:r>
                            <w:r w:rsidRPr="002550C7">
                              <w:t>/edit?usp=sharing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E650E" id="Cuadro de texto 65" o:spid="_x0000_s1076" type="#_x0000_t202" style="position:absolute;left:0;text-align:left;margin-left:1.9pt;margin-top:.35pt;width:253.05pt;height: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" fillcolor="white [3201]" strokeweight=".5pt">
                <v:textbox>
                  <w:txbxContent>
                    <w:p w:rsidR="002550C7" w:rsidRDefault="002550C7">
                      <w:r w:rsidRPr="002550C7">
                        <w:t>docs.google.com/spreadsheets/d/</w:t>
                      </w:r>
                      <w:r w:rsidRPr="002550C7">
                        <w:rPr>
                          <w:highlight w:val="yellow"/>
                        </w:rPr>
                        <w:t>1LYdNpcJIj0yufn8ydYJyt6km5ecitckK13af-BFBPnk</w:t>
                      </w:r>
                      <w:r w:rsidRPr="002550C7">
                        <w:t>/edit?usp=sharing</w:t>
                      </w:r>
                    </w:p>
                  </w:txbxContent>
                </v:textbox>
              </v:shape>
            </w:pict>
          </mc:Fallback>
        </mc:AlternateContent>
      </w:r>
    </w:p>
    <w:p w:rsidR="002550C7" w:rsidRDefault="002550C7" w:rsidP="00A71AC1">
      <w:pPr>
        <w:jc w:val="both"/>
      </w:pPr>
    </w:p>
    <w:p w:rsidR="002550C7" w:rsidRDefault="006821A9" w:rsidP="006821A9">
      <w:pPr>
        <w:spacing w:before="240"/>
        <w:jc w:val="both"/>
      </w:pPr>
      <w:r>
        <w:rPr>
          <w:noProof/>
        </w:rPr>
        <mc:AlternateContent>
          <mc:Choice Requires="wps">
            <w:drawing>
              <wp:anchor distT="0" distB="0" distL="114300" distR="114300" simplePos="0" relativeHeight="251657728" behindDoc="0" locked="0" layoutInCell="1" allowOverlap="1" wp14:anchorId="56E87E4C" wp14:editId="30421FFF">
                <wp:simplePos x="0" y="0"/>
                <wp:positionH relativeFrom="column">
                  <wp:posOffset>46990</wp:posOffset>
                </wp:positionH>
                <wp:positionV relativeFrom="paragraph">
                  <wp:posOffset>534173</wp:posOffset>
                </wp:positionV>
                <wp:extent cx="3180080" cy="828040"/>
                <wp:effectExtent l="0" t="0" r="1270" b="0"/>
                <wp:wrapTopAndBottom/>
                <wp:docPr id="67" name="Cuadro de texto 67"/>
                <wp:cNvGraphicFramePr/>
                <a:graphic xmlns:a="http://schemas.openxmlformats.org/drawingml/2006/main">
                  <a:graphicData uri="http://schemas.microsoft.com/office/word/2010/wordprocessingShape">
                    <wps:wsp>
                      <wps:cNvSpPr txBox="1"/>
                      <wps:spPr>
                        <a:xfrm>
                          <a:off x="0" y="0"/>
                          <a:ext cx="3180080" cy="828040"/>
                        </a:xfrm>
                        <a:prstGeom prst="rect">
                          <a:avLst/>
                        </a:prstGeom>
                        <a:solidFill>
                          <a:schemeClr val="lt1"/>
                        </a:solidFill>
                        <a:ln w="6350">
                          <a:noFill/>
                        </a:ln>
                      </wps:spPr>
                      <wps:txbx>
                        <w:txbxContent>
                          <w:p w:rsidR="006821A9" w:rsidRDefault="006821A9" w:rsidP="006821A9">
                            <w:pPr>
                              <w:keepNext/>
                              <w:spacing w:after="0"/>
                            </w:pPr>
                            <w:r>
                              <w:rPr>
                                <w:noProof/>
                              </w:rPr>
                              <w:drawing>
                                <wp:inline distT="0" distB="0" distL="0" distR="0" wp14:anchorId="031B22F6" wp14:editId="4318ED04">
                                  <wp:extent cx="2989128" cy="528955"/>
                                  <wp:effectExtent l="0" t="0" r="1905" b="444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89128" cy="528955"/>
                                          </a:xfrm>
                                          <a:prstGeom prst="rect">
                                            <a:avLst/>
                                          </a:prstGeom>
                                        </pic:spPr>
                                      </pic:pic>
                                    </a:graphicData>
                                  </a:graphic>
                                </wp:inline>
                              </w:drawing>
                            </w:r>
                          </w:p>
                          <w:p w:rsidR="006821A9" w:rsidRPr="006821A9" w:rsidRDefault="006821A9" w:rsidP="006821A9">
                            <w:pPr>
                              <w:pStyle w:val="Descripcin"/>
                              <w:spacing w:after="0"/>
                              <w:rPr>
                                <w:sz w:val="16"/>
                                <w:szCs w:val="16"/>
                              </w:rPr>
                            </w:pPr>
                            <w:r w:rsidRPr="006821A9">
                              <w:rPr>
                                <w:sz w:val="16"/>
                                <w:szCs w:val="16"/>
                              </w:rPr>
                              <w:t xml:space="preserve">Figura </w:t>
                            </w:r>
                            <w:r w:rsidRPr="006821A9">
                              <w:rPr>
                                <w:sz w:val="16"/>
                                <w:szCs w:val="16"/>
                              </w:rPr>
                              <w:fldChar w:fldCharType="begin"/>
                            </w:r>
                            <w:r w:rsidRPr="006821A9">
                              <w:rPr>
                                <w:sz w:val="16"/>
                                <w:szCs w:val="16"/>
                              </w:rPr>
                              <w:instrText xml:space="preserve"> SEQ Figura \* ARABIC </w:instrText>
                            </w:r>
                            <w:r w:rsidRPr="006821A9">
                              <w:rPr>
                                <w:sz w:val="16"/>
                                <w:szCs w:val="16"/>
                              </w:rPr>
                              <w:fldChar w:fldCharType="separate"/>
                            </w:r>
                            <w:r w:rsidR="00D32EC1">
                              <w:rPr>
                                <w:noProof/>
                                <w:sz w:val="16"/>
                                <w:szCs w:val="16"/>
                              </w:rPr>
                              <w:t>7</w:t>
                            </w:r>
                            <w:r w:rsidRPr="006821A9">
                              <w:rPr>
                                <w:sz w:val="16"/>
                                <w:szCs w:val="16"/>
                              </w:rPr>
                              <w:fldChar w:fldCharType="end"/>
                            </w:r>
                            <w:r w:rsidRPr="006821A9">
                              <w:rPr>
                                <w:sz w:val="16"/>
                                <w:szCs w:val="16"/>
                              </w:rPr>
                              <w:t>.- Consulta (Get) a una hoja de Google Sheet.</w:t>
                            </w:r>
                          </w:p>
                          <w:p w:rsidR="006821A9" w:rsidRDefault="006821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87E4C" id="Cuadro de texto 67" o:spid="_x0000_s1077" type="#_x0000_t202" style="position:absolute;left:0;text-align:left;margin-left:3.7pt;margin-top:42.05pt;width:250.4pt;height:65.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" fillcolor="white [3201]" stroked="f" strokeweight=".5pt">
                <v:textbox>
                  <w:txbxContent>
                    <w:p w:rsidR="006821A9" w:rsidRDefault="006821A9" w:rsidP="006821A9">
                      <w:pPr>
                        <w:keepNext/>
                        <w:spacing w:after="0"/>
                      </w:pPr>
                      <w:r>
                        <w:rPr>
                          <w:noProof/>
                        </w:rPr>
                        <w:drawing>
                          <wp:inline distT="0" distB="0" distL="0" distR="0" wp14:anchorId="031B22F6" wp14:editId="4318ED04">
                            <wp:extent cx="2989128" cy="528955"/>
                            <wp:effectExtent l="0" t="0" r="1905" b="444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89128" cy="528955"/>
                                    </a:xfrm>
                                    <a:prstGeom prst="rect">
                                      <a:avLst/>
                                    </a:prstGeom>
                                  </pic:spPr>
                                </pic:pic>
                              </a:graphicData>
                            </a:graphic>
                          </wp:inline>
                        </w:drawing>
                      </w:r>
                    </w:p>
                    <w:p w:rsidR="006821A9" w:rsidRPr="006821A9" w:rsidRDefault="006821A9" w:rsidP="006821A9">
                      <w:pPr>
                        <w:pStyle w:val="Descripcin"/>
                        <w:spacing w:after="0"/>
                        <w:rPr>
                          <w:sz w:val="16"/>
                          <w:szCs w:val="16"/>
                        </w:rPr>
                      </w:pPr>
                      <w:r w:rsidRPr="006821A9">
                        <w:rPr>
                          <w:sz w:val="16"/>
                          <w:szCs w:val="16"/>
                        </w:rPr>
                        <w:t xml:space="preserve">Figura </w:t>
                      </w:r>
                      <w:r w:rsidRPr="006821A9">
                        <w:rPr>
                          <w:sz w:val="16"/>
                          <w:szCs w:val="16"/>
                        </w:rPr>
                        <w:fldChar w:fldCharType="begin"/>
                      </w:r>
                      <w:r w:rsidRPr="006821A9">
                        <w:rPr>
                          <w:sz w:val="16"/>
                          <w:szCs w:val="16"/>
                        </w:rPr>
                        <w:instrText xml:space="preserve"> SEQ Figura \* ARABIC </w:instrText>
                      </w:r>
                      <w:r w:rsidRPr="006821A9">
                        <w:rPr>
                          <w:sz w:val="16"/>
                          <w:szCs w:val="16"/>
                        </w:rPr>
                        <w:fldChar w:fldCharType="separate"/>
                      </w:r>
                      <w:r w:rsidR="00D32EC1">
                        <w:rPr>
                          <w:noProof/>
                          <w:sz w:val="16"/>
                          <w:szCs w:val="16"/>
                        </w:rPr>
                        <w:t>7</w:t>
                      </w:r>
                      <w:r w:rsidRPr="006821A9">
                        <w:rPr>
                          <w:sz w:val="16"/>
                          <w:szCs w:val="16"/>
                        </w:rPr>
                        <w:fldChar w:fldCharType="end"/>
                      </w:r>
                      <w:r w:rsidRPr="006821A9">
                        <w:rPr>
                          <w:sz w:val="16"/>
                          <w:szCs w:val="16"/>
                        </w:rPr>
                        <w:t>.- Consulta (Get) a una hoja de Google Sheet.</w:t>
                      </w:r>
                    </w:p>
                    <w:p w:rsidR="006821A9" w:rsidRDefault="006821A9"/>
                  </w:txbxContent>
                </v:textbox>
                <w10:wrap type="topAndBottom"/>
              </v:shape>
            </w:pict>
          </mc:Fallback>
        </mc:AlternateContent>
      </w:r>
      <w:r w:rsidR="002550C7">
        <w:t xml:space="preserve">Una consulta (o lectura) de los datos correspondientes a una hoja del “libro” se codificaría en </w:t>
      </w:r>
      <w:r>
        <w:t>AppyInventor como:</w:t>
      </w:r>
    </w:p>
    <w:p w:rsidR="006821A9" w:rsidRDefault="005F2630" w:rsidP="006821A9">
      <w:pPr>
        <w:spacing w:before="240"/>
        <w:jc w:val="both"/>
        <w:rPr>
          <w:rStyle w:val="tlid-translation"/>
        </w:rPr>
      </w:pPr>
      <w:r>
        <w:rPr>
          <w:rStyle w:val="tlid-translation"/>
        </w:rPr>
        <w:t>Lo indicado con 1, es el link del Apps Script que ejecuta el método JavaScript correspondiente, el 2 señala la identidad o ID de la hoja de cálculo</w:t>
      </w:r>
      <w:r w:rsidR="00440A2F">
        <w:rPr>
          <w:rStyle w:val="tlid-translation"/>
        </w:rPr>
        <w:t xml:space="preserve"> </w:t>
      </w:r>
      <w:r>
        <w:rPr>
          <w:rStyle w:val="tlid-translation"/>
        </w:rPr>
        <w:t xml:space="preserve">y con el 3 se indica </w:t>
      </w:r>
      <w:r w:rsidR="006831C4">
        <w:rPr>
          <w:rStyle w:val="tlid-translation"/>
        </w:rPr>
        <w:t>el nombre específico de la hoja donde reposan los datos.</w:t>
      </w:r>
    </w:p>
    <w:p w:rsidR="00A9643F" w:rsidRDefault="00743181" w:rsidP="00A9643F">
      <w:pPr>
        <w:spacing w:before="240"/>
        <w:jc w:val="both"/>
        <w:rPr>
          <w:rStyle w:val="tlid-translation"/>
        </w:rPr>
      </w:pPr>
      <w:r>
        <w:rPr>
          <w:noProof/>
        </w:rPr>
        <mc:AlternateContent>
          <mc:Choice Requires="wps">
            <w:drawing>
              <wp:anchor distT="0" distB="0" distL="114300" distR="114300" simplePos="0" relativeHeight="251659776" behindDoc="0" locked="0" layoutInCell="1" allowOverlap="1" wp14:anchorId="07F35374" wp14:editId="1CD53247">
                <wp:simplePos x="0" y="0"/>
                <wp:positionH relativeFrom="column">
                  <wp:posOffset>47625</wp:posOffset>
                </wp:positionH>
                <wp:positionV relativeFrom="paragraph">
                  <wp:posOffset>698776</wp:posOffset>
                </wp:positionV>
                <wp:extent cx="3180080" cy="1245235"/>
                <wp:effectExtent l="0" t="0" r="1270" b="0"/>
                <wp:wrapTopAndBottom/>
                <wp:docPr id="69" name="Cuadro de texto 69"/>
                <wp:cNvGraphicFramePr/>
                <a:graphic xmlns:a="http://schemas.openxmlformats.org/drawingml/2006/main">
                  <a:graphicData uri="http://schemas.microsoft.com/office/word/2010/wordprocessingShape">
                    <wps:wsp>
                      <wps:cNvSpPr txBox="1"/>
                      <wps:spPr>
                        <a:xfrm>
                          <a:off x="0" y="0"/>
                          <a:ext cx="3180080" cy="1245235"/>
                        </a:xfrm>
                        <a:prstGeom prst="rect">
                          <a:avLst/>
                        </a:prstGeom>
                        <a:solidFill>
                          <a:schemeClr val="lt1"/>
                        </a:solidFill>
                        <a:ln w="6350">
                          <a:noFill/>
                        </a:ln>
                      </wps:spPr>
                      <wps:txbx>
                        <w:txbxContent>
                          <w:p w:rsidR="00743181" w:rsidRDefault="00A9643F" w:rsidP="00743181">
                            <w:pPr>
                              <w:keepNext/>
                              <w:spacing w:after="0"/>
                            </w:pPr>
                            <w:r>
                              <w:rPr>
                                <w:noProof/>
                              </w:rPr>
                              <w:drawing>
                                <wp:inline distT="0" distB="0" distL="0" distR="0">
                                  <wp:extent cx="2988310" cy="119380"/>
                                  <wp:effectExtent l="0" t="0" r="254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88310" cy="119380"/>
                                          </a:xfrm>
                                          <a:prstGeom prst="rect">
                                            <a:avLst/>
                                          </a:prstGeom>
                                          <a:noFill/>
                                          <a:ln>
                                            <a:noFill/>
                                          </a:ln>
                                        </pic:spPr>
                                      </pic:pic>
                                    </a:graphicData>
                                  </a:graphic>
                                </wp:inline>
                              </w:drawing>
                            </w:r>
                          </w:p>
                          <w:p w:rsidR="00743181" w:rsidRDefault="00743181" w:rsidP="00743181">
                            <w:pPr>
                              <w:keepNext/>
                              <w:spacing w:after="0"/>
                            </w:pPr>
                            <w:r>
                              <w:rPr>
                                <w:noProof/>
                              </w:rPr>
                              <w:drawing>
                                <wp:inline distT="0" distB="0" distL="0" distR="0" wp14:anchorId="287EA8FD" wp14:editId="1E25C455">
                                  <wp:extent cx="1950847" cy="805721"/>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ost_hoja_calculo.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65651" cy="811835"/>
                                          </a:xfrm>
                                          <a:prstGeom prst="rect">
                                            <a:avLst/>
                                          </a:prstGeom>
                                        </pic:spPr>
                                      </pic:pic>
                                    </a:graphicData>
                                  </a:graphic>
                                </wp:inline>
                              </w:drawing>
                            </w:r>
                          </w:p>
                          <w:p w:rsidR="00743181" w:rsidRPr="00743181" w:rsidRDefault="00743181" w:rsidP="00743181">
                            <w:pPr>
                              <w:pStyle w:val="Descripcin"/>
                              <w:spacing w:after="0"/>
                              <w:rPr>
                                <w:sz w:val="16"/>
                                <w:szCs w:val="16"/>
                              </w:rPr>
                            </w:pPr>
                            <w:r w:rsidRPr="00743181">
                              <w:rPr>
                                <w:sz w:val="16"/>
                                <w:szCs w:val="16"/>
                              </w:rPr>
                              <w:t xml:space="preserve">Figura </w:t>
                            </w:r>
                            <w:r w:rsidRPr="00743181">
                              <w:rPr>
                                <w:sz w:val="16"/>
                                <w:szCs w:val="16"/>
                              </w:rPr>
                              <w:fldChar w:fldCharType="begin"/>
                            </w:r>
                            <w:r w:rsidRPr="00743181">
                              <w:rPr>
                                <w:sz w:val="16"/>
                                <w:szCs w:val="16"/>
                              </w:rPr>
                              <w:instrText xml:space="preserve"> SEQ Figura \* ARABIC </w:instrText>
                            </w:r>
                            <w:r w:rsidRPr="00743181">
                              <w:rPr>
                                <w:sz w:val="16"/>
                                <w:szCs w:val="16"/>
                              </w:rPr>
                              <w:fldChar w:fldCharType="separate"/>
                            </w:r>
                            <w:r w:rsidR="00D32EC1">
                              <w:rPr>
                                <w:noProof/>
                                <w:sz w:val="16"/>
                                <w:szCs w:val="16"/>
                              </w:rPr>
                              <w:t>8</w:t>
                            </w:r>
                            <w:r w:rsidRPr="00743181">
                              <w:rPr>
                                <w:sz w:val="16"/>
                                <w:szCs w:val="16"/>
                              </w:rPr>
                              <w:fldChar w:fldCharType="end"/>
                            </w:r>
                            <w:r w:rsidRPr="00743181">
                              <w:rPr>
                                <w:sz w:val="16"/>
                                <w:szCs w:val="16"/>
                              </w:rPr>
                              <w:t>.- Escritura (post) a una hoja de cálculo de google sheet.</w:t>
                            </w:r>
                          </w:p>
                          <w:p w:rsidR="00743181" w:rsidRDefault="00743181" w:rsidP="007431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35374" id="Cuadro de texto 69" o:spid="_x0000_s1078" type="#_x0000_t202" style="position:absolute;left:0;text-align:left;margin-left:3.75pt;margin-top:55pt;width:250.4pt;height:98.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" fillcolor="white [3201]" stroked="f" strokeweight=".5pt">
                <v:textbox>
                  <w:txbxContent>
                    <w:p w:rsidR="00743181" w:rsidRDefault="00A9643F" w:rsidP="00743181">
                      <w:pPr>
                        <w:keepNext/>
                        <w:spacing w:after="0"/>
                      </w:pPr>
                      <w:r>
                        <w:rPr>
                          <w:noProof/>
                        </w:rPr>
                        <w:drawing>
                          <wp:inline distT="0" distB="0" distL="0" distR="0">
                            <wp:extent cx="2988310" cy="119380"/>
                            <wp:effectExtent l="0" t="0" r="254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88310" cy="119380"/>
                                    </a:xfrm>
                                    <a:prstGeom prst="rect">
                                      <a:avLst/>
                                    </a:prstGeom>
                                    <a:noFill/>
                                    <a:ln>
                                      <a:noFill/>
                                    </a:ln>
                                  </pic:spPr>
                                </pic:pic>
                              </a:graphicData>
                            </a:graphic>
                          </wp:inline>
                        </w:drawing>
                      </w:r>
                    </w:p>
                    <w:p w:rsidR="00743181" w:rsidRDefault="00743181" w:rsidP="00743181">
                      <w:pPr>
                        <w:keepNext/>
                        <w:spacing w:after="0"/>
                      </w:pPr>
                      <w:r>
                        <w:rPr>
                          <w:noProof/>
                        </w:rPr>
                        <w:drawing>
                          <wp:inline distT="0" distB="0" distL="0" distR="0" wp14:anchorId="287EA8FD" wp14:editId="1E25C455">
                            <wp:extent cx="1950847" cy="805721"/>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ost_hoja_calculo.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65651" cy="811835"/>
                                    </a:xfrm>
                                    <a:prstGeom prst="rect">
                                      <a:avLst/>
                                    </a:prstGeom>
                                  </pic:spPr>
                                </pic:pic>
                              </a:graphicData>
                            </a:graphic>
                          </wp:inline>
                        </w:drawing>
                      </w:r>
                    </w:p>
                    <w:p w:rsidR="00743181" w:rsidRPr="00743181" w:rsidRDefault="00743181" w:rsidP="00743181">
                      <w:pPr>
                        <w:pStyle w:val="Descripcin"/>
                        <w:spacing w:after="0"/>
                        <w:rPr>
                          <w:sz w:val="16"/>
                          <w:szCs w:val="16"/>
                        </w:rPr>
                      </w:pPr>
                      <w:r w:rsidRPr="00743181">
                        <w:rPr>
                          <w:sz w:val="16"/>
                          <w:szCs w:val="16"/>
                        </w:rPr>
                        <w:t xml:space="preserve">Figura </w:t>
                      </w:r>
                      <w:r w:rsidRPr="00743181">
                        <w:rPr>
                          <w:sz w:val="16"/>
                          <w:szCs w:val="16"/>
                        </w:rPr>
                        <w:fldChar w:fldCharType="begin"/>
                      </w:r>
                      <w:r w:rsidRPr="00743181">
                        <w:rPr>
                          <w:sz w:val="16"/>
                          <w:szCs w:val="16"/>
                        </w:rPr>
                        <w:instrText xml:space="preserve"> SEQ Figura \* ARABIC </w:instrText>
                      </w:r>
                      <w:r w:rsidRPr="00743181">
                        <w:rPr>
                          <w:sz w:val="16"/>
                          <w:szCs w:val="16"/>
                        </w:rPr>
                        <w:fldChar w:fldCharType="separate"/>
                      </w:r>
                      <w:r w:rsidR="00D32EC1">
                        <w:rPr>
                          <w:noProof/>
                          <w:sz w:val="16"/>
                          <w:szCs w:val="16"/>
                        </w:rPr>
                        <w:t>8</w:t>
                      </w:r>
                      <w:r w:rsidRPr="00743181">
                        <w:rPr>
                          <w:sz w:val="16"/>
                          <w:szCs w:val="16"/>
                        </w:rPr>
                        <w:fldChar w:fldCharType="end"/>
                      </w:r>
                      <w:r w:rsidRPr="00743181">
                        <w:rPr>
                          <w:sz w:val="16"/>
                          <w:szCs w:val="16"/>
                        </w:rPr>
                        <w:t>.- Escritura (post) a una hoja de cálculo de google sheet.</w:t>
                      </w:r>
                    </w:p>
                    <w:p w:rsidR="00743181" w:rsidRDefault="00743181" w:rsidP="00743181"/>
                  </w:txbxContent>
                </v:textbox>
                <w10:wrap type="topAndBottom"/>
              </v:shape>
            </w:pict>
          </mc:Fallback>
        </mc:AlternateContent>
      </w:r>
      <w:r w:rsidR="00810B18">
        <w:rPr>
          <w:rStyle w:val="tlid-translation"/>
        </w:rPr>
        <w:t>Se escribe al recurso anterior, mediante el método pos</w:t>
      </w:r>
      <w:r>
        <w:rPr>
          <w:rStyle w:val="tlid-translation"/>
        </w:rPr>
        <w:t>t</w:t>
      </w:r>
      <w:r w:rsidR="00222A4E">
        <w:rPr>
          <w:rStyle w:val="tlid-translation"/>
        </w:rPr>
        <w:t>,</w:t>
      </w:r>
      <w:r w:rsidR="00A9643F">
        <w:rPr>
          <w:rStyle w:val="tlid-translation"/>
        </w:rPr>
        <w:t xml:space="preserve"> </w:t>
      </w:r>
      <w:r w:rsidR="00222A4E">
        <w:rPr>
          <w:rStyle w:val="tlid-translation"/>
        </w:rPr>
        <w:t>en la figura el 1</w:t>
      </w:r>
      <w:r w:rsidR="00A9643F">
        <w:rPr>
          <w:rStyle w:val="tlid-translation"/>
        </w:rPr>
        <w:t>, 2 y 3, indican los mismos parámetros que para el GET.</w:t>
      </w:r>
    </w:p>
    <w:p w:rsidR="001D1033" w:rsidRDefault="001D1033" w:rsidP="00A9643F">
      <w:pPr>
        <w:spacing w:before="240"/>
        <w:jc w:val="both"/>
        <w:rPr>
          <w:rStyle w:val="tlid-translation"/>
        </w:rPr>
      </w:pPr>
    </w:p>
    <w:p w:rsidR="001D1033" w:rsidRDefault="001D1033" w:rsidP="00A9643F">
      <w:pPr>
        <w:spacing w:before="240"/>
        <w:jc w:val="both"/>
        <w:rPr>
          <w:rStyle w:val="tlid-translation"/>
        </w:rPr>
      </w:pPr>
    </w:p>
    <w:p w:rsidR="001D1033" w:rsidRDefault="001D1033" w:rsidP="00A9643F">
      <w:pPr>
        <w:spacing w:before="240"/>
        <w:jc w:val="both"/>
        <w:rPr>
          <w:rStyle w:val="tlid-translation"/>
        </w:rPr>
      </w:pPr>
    </w:p>
    <w:p w:rsidR="001D1033" w:rsidRDefault="001D1033" w:rsidP="00A9643F">
      <w:pPr>
        <w:spacing w:before="240"/>
        <w:jc w:val="both"/>
        <w:rPr>
          <w:rStyle w:val="tlid-translation"/>
        </w:rPr>
      </w:pPr>
    </w:p>
    <w:p w:rsidR="001D1033" w:rsidRDefault="001D1033" w:rsidP="00A9643F">
      <w:pPr>
        <w:spacing w:before="240"/>
        <w:jc w:val="both"/>
        <w:rPr>
          <w:rStyle w:val="tlid-translation"/>
        </w:rPr>
      </w:pPr>
    </w:p>
    <w:p w:rsidR="001D1033" w:rsidRDefault="001D1033" w:rsidP="00A9643F">
      <w:pPr>
        <w:spacing w:before="240"/>
        <w:jc w:val="both"/>
        <w:rPr>
          <w:rStyle w:val="tlid-translation"/>
        </w:rPr>
      </w:pPr>
    </w:p>
    <w:p w:rsidR="001D1033" w:rsidRDefault="001D1033" w:rsidP="00A9643F">
      <w:pPr>
        <w:spacing w:before="240"/>
        <w:jc w:val="both"/>
        <w:rPr>
          <w:rStyle w:val="tlid-translation"/>
        </w:rPr>
      </w:pPr>
    </w:p>
    <w:p w:rsidR="001D1033" w:rsidRDefault="001D1033" w:rsidP="00A9643F">
      <w:pPr>
        <w:spacing w:before="240"/>
        <w:jc w:val="both"/>
        <w:rPr>
          <w:rStyle w:val="tlid-translation"/>
        </w:rPr>
      </w:pPr>
    </w:p>
    <w:p w:rsidR="001D1033" w:rsidRDefault="001D1033" w:rsidP="00A9643F">
      <w:pPr>
        <w:spacing w:before="240"/>
        <w:jc w:val="both"/>
        <w:rPr>
          <w:rStyle w:val="tlid-translation"/>
        </w:rPr>
      </w:pPr>
    </w:p>
    <w:p w:rsidR="001D1033" w:rsidRDefault="001D1033" w:rsidP="00A9643F">
      <w:pPr>
        <w:spacing w:before="240"/>
        <w:jc w:val="both"/>
        <w:rPr>
          <w:rStyle w:val="tlid-translation"/>
        </w:rPr>
      </w:pPr>
    </w:p>
    <w:p w:rsidR="001D1033" w:rsidRPr="001D1033" w:rsidRDefault="001D1033" w:rsidP="001D1033">
      <w:pPr>
        <w:spacing w:before="240"/>
        <w:jc w:val="center"/>
        <w:rPr>
          <w:rStyle w:val="tlid-translation"/>
          <w:sz w:val="72"/>
          <w:szCs w:val="72"/>
        </w:rPr>
      </w:pPr>
      <w:r w:rsidRPr="001D1033">
        <w:rPr>
          <w:rStyle w:val="tlid-translation"/>
          <w:sz w:val="72"/>
          <w:szCs w:val="72"/>
        </w:rPr>
        <w:t>APENDICES</w:t>
      </w:r>
    </w:p>
    <w:sectPr w:rsidR="001D1033" w:rsidRPr="001D1033" w:rsidSect="00244165">
      <w:headerReference w:type="even" r:id="rId53"/>
      <w:headerReference w:type="default" r:id="rId54"/>
      <w:footerReference w:type="even" r:id="rId55"/>
      <w:footerReference w:type="default" r:id="rId56"/>
      <w:pgSz w:w="12240" w:h="15840" w:code="1"/>
      <w:pgMar w:top="2127" w:right="4585" w:bottom="1440" w:left="1751"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7378" w:rsidRDefault="00877378">
      <w:pPr>
        <w:spacing w:after="0" w:line="240" w:lineRule="auto"/>
      </w:pPr>
      <w:r>
        <w:separator/>
      </w:r>
    </w:p>
  </w:endnote>
  <w:endnote w:type="continuationSeparator" w:id="0">
    <w:p w:rsidR="00877378" w:rsidRDefault="00877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1E25" w:rsidRDefault="00FB1E25">
    <w:pPr>
      <w:pStyle w:val="Piedepgina"/>
    </w:pPr>
    <w:r>
      <w:rPr>
        <w:noProof/>
      </w:rPr>
      <mc:AlternateContent>
        <mc:Choice Requires="wps">
          <w:drawing>
            <wp:anchor distT="0" distB="0" distL="114300" distR="114300" simplePos="0" relativeHeight="251667456" behindDoc="1" locked="0" layoutInCell="1" allowOverlap="1" wp14:anchorId="07C5C191" wp14:editId="489F8DD9">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3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B1E25" w:rsidRDefault="00FB1E25">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07C5C191" id="_x0000_s1085" style="position:absolute;margin-left:0;margin-top:0;width:55.1pt;height:11in;z-index:-251649024;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" fillcolor="#44546a [3215]" stroked="f" strokeweight="1pt">
              <v:path arrowok="t"/>
              <v:textbox>
                <w:txbxContent>
                  <w:p w:rsidR="00FB1E25" w:rsidRDefault="00FB1E25">
                    <w:pPr>
                      <w:rPr>
                        <w:rFonts w:eastAsia="Times New Roman"/>
                      </w:rPr>
                    </w:pPr>
                  </w:p>
                </w:txbxContent>
              </v:textbox>
              <w10:wrap anchorx="page" anchory="page"/>
            </v:rect>
          </w:pict>
        </mc:Fallback>
      </mc:AlternateContent>
    </w:r>
    <w:r>
      <w:rPr>
        <w:noProof/>
      </w:rPr>
      <mc:AlternateContent>
        <mc:Choice Requires="wps">
          <w:drawing>
            <wp:anchor distT="0" distB="0" distL="114300" distR="114300" simplePos="0" relativeHeight="251669504" behindDoc="1" locked="0" layoutInCell="1" allowOverlap="1" wp14:anchorId="2C11A430" wp14:editId="3BD47D8F">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33"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B1E25" w:rsidRDefault="00FB1E25"/>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2C11A430" id="_x0000_s1086" style="position:absolute;margin-left:0;margin-top:0;width:55.1pt;height:71.3pt;z-index:-251646976;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" fillcolor="#5b9bd5 [3204]" stroked="f" strokeweight="1pt">
              <v:path arrowok="t"/>
              <v:textbox>
                <w:txbxContent>
                  <w:p w:rsidR="00FB1E25" w:rsidRDefault="00FB1E25"/>
                </w:txbxContent>
              </v:textbox>
              <w10:wrap anchorx="page" anchory="page"/>
            </v:rect>
          </w:pict>
        </mc:Fallback>
      </mc:AlternateContent>
    </w:r>
    <w:r>
      <w:rPr>
        <w:noProof/>
      </w:rPr>
      <mc:AlternateContent>
        <mc:Choice Requires="wps">
          <w:drawing>
            <wp:anchor distT="0" distB="0" distL="114300" distR="114300" simplePos="0" relativeHeight="251671552" behindDoc="0" locked="0" layoutInCell="1" allowOverlap="1" wp14:anchorId="61E1B2A9" wp14:editId="2A8FE3D3">
              <wp:simplePos x="0" y="0"/>
              <mc:AlternateContent>
                <mc:Choice Requires="wp14">
                  <wp:positionH relativeFrom="page">
                    <wp14:pctPosHOffset>2500</wp14:pctPosHOffset>
                  </wp:positionH>
                </mc:Choice>
                <mc:Fallback>
                  <wp:positionH relativeFrom="page">
                    <wp:posOffset>194310</wp:posOffset>
                  </wp:positionH>
                </mc:Fallback>
              </mc:AlternateContent>
              <mc:AlternateContent>
                <mc:Choice Requires="wp14">
                  <wp:positionV relativeFrom="page">
                    <wp14:pctPosVOffset>83500</wp14:pctPosVOffset>
                  </wp:positionV>
                </mc:Choice>
                <mc:Fallback>
                  <wp:positionV relativeFrom="page">
                    <wp:posOffset>8398510</wp:posOffset>
                  </wp:positionV>
                </mc:Fallback>
              </mc:AlternateContent>
              <wp:extent cx="457200" cy="365760"/>
              <wp:effectExtent l="0" t="0" r="0" b="0"/>
              <wp:wrapNone/>
              <wp:docPr id="34" name="Corchetes doble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rsidR="00FB1E25" w:rsidRDefault="00FB1E25">
                          <w:pPr>
                            <w:jc w:val="center"/>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F22307" w:rsidRPr="00F22307">
                            <w:rPr>
                              <w:noProof/>
                              <w:color w:val="FFFFFF" w:themeColor="background1"/>
                              <w:sz w:val="24"/>
                              <w:szCs w:val="24"/>
                              <w:lang w:val="es-ES"/>
                            </w:rPr>
                            <w:t>6</w:t>
                          </w:r>
                          <w:r>
                            <w:rPr>
                              <w:color w:val="FFFFFF" w:themeColor="background1"/>
                              <w:sz w:val="24"/>
                              <w:szCs w:val="24"/>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E1B2A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dobles 7" o:spid="_x0000_s1087" type="#_x0000_t185" style="position:absolute;margin-left:0;margin-top:0;width:36pt;height:28.8pt;z-index:251671552;visibility:visible;mso-wrap-style:square;mso-width-percent:0;mso-height-percent:0;mso-left-percent:25;mso-top-percent:835;mso-wrap-distance-left:9pt;mso-wrap-distance-top:0;mso-wrap-distance-right:9pt;mso-wrap-distance-bottom:0;mso-position-horizontal-relative:page;mso-position-vertical-relative:page;mso-width-percent:0;mso-height-percent:0;mso-left-percent:25;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" filled="t" fillcolor="#5b9bd5 [3204]" strokecolor="white [3212]" strokeweight=".5pt">
              <v:stroke joinstyle="miter"/>
              <v:path arrowok="t"/>
              <v:textbox inset="0,,0">
                <w:txbxContent>
                  <w:p w:rsidR="00FB1E25" w:rsidRDefault="00FB1E25">
                    <w:pPr>
                      <w:jc w:val="center"/>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F22307" w:rsidRPr="00F22307">
                      <w:rPr>
                        <w:noProof/>
                        <w:color w:val="FFFFFF" w:themeColor="background1"/>
                        <w:sz w:val="24"/>
                        <w:szCs w:val="24"/>
                        <w:lang w:val="es-ES"/>
                      </w:rPr>
                      <w:t>6</w:t>
                    </w:r>
                    <w:r>
                      <w:rPr>
                        <w:color w:val="FFFFFF" w:themeColor="background1"/>
                        <w:sz w:val="24"/>
                        <w:szCs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1E25" w:rsidRDefault="00FB1E25">
    <w:pPr>
      <w:pStyle w:val="Piedepgina"/>
    </w:pPr>
    <w:r>
      <w:rPr>
        <w:noProof/>
      </w:rPr>
      <mc:AlternateContent>
        <mc:Choice Requires="wps">
          <w:drawing>
            <wp:anchor distT="0" distB="0" distL="114300" distR="114300" simplePos="0" relativeHeight="251653120" behindDoc="1" locked="0" layoutInCell="1" allowOverlap="1" wp14:anchorId="6D23D4BD" wp14:editId="12A5549E">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25"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B1E25" w:rsidRDefault="00FB1E25">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6D23D4BD" id="_x0000_s1088" style="position:absolute;margin-left:0;margin-top:0;width:55.1pt;height:11in;z-index:-251663360;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" fillcolor="#44546a [3215]" stroked="f" strokeweight="1pt">
              <v:path arrowok="t"/>
              <v:textbox>
                <w:txbxContent>
                  <w:p w:rsidR="00FB1E25" w:rsidRDefault="00FB1E25">
                    <w:pPr>
                      <w:rPr>
                        <w:rFonts w:eastAsia="Times New Roman"/>
                      </w:rPr>
                    </w:pPr>
                  </w:p>
                </w:txbxContent>
              </v:textbox>
              <w10:wrap anchorx="page" anchory="page"/>
            </v:rect>
          </w:pict>
        </mc:Fallback>
      </mc:AlternateContent>
    </w:r>
    <w:r>
      <w:rPr>
        <w:noProof/>
      </w:rPr>
      <mc:AlternateContent>
        <mc:Choice Requires="wps">
          <w:drawing>
            <wp:anchor distT="0" distB="0" distL="114300" distR="114300" simplePos="0" relativeHeight="251655168" behindDoc="1" locked="0" layoutInCell="1" allowOverlap="1" wp14:anchorId="6BABF1E9" wp14:editId="3E6C608B">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2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B1E25" w:rsidRDefault="00FB1E25"/>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6BABF1E9" id="_x0000_s1089" style="position:absolute;margin-left:0;margin-top:0;width:55.1pt;height:71.3pt;z-index:-25166131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" fillcolor="#5b9bd5 [3204]" stroked="f" strokeweight="1pt">
              <v:path arrowok="t"/>
              <v:textbox>
                <w:txbxContent>
                  <w:p w:rsidR="00FB1E25" w:rsidRDefault="00FB1E25"/>
                </w:txbxContent>
              </v:textbox>
              <w10:wrap anchorx="page" anchory="page"/>
            </v:rect>
          </w:pict>
        </mc:Fallback>
      </mc:AlternateContent>
    </w:r>
    <w:r>
      <w:rPr>
        <w:noProof/>
      </w:rPr>
      <mc:AlternateContent>
        <mc:Choice Requires="wps">
          <w:drawing>
            <wp:anchor distT="0" distB="0" distL="114300" distR="114300" simplePos="0" relativeHeight="251657216" behindDoc="0" locked="0" layoutInCell="1" allowOverlap="1" wp14:anchorId="5EC099B9" wp14:editId="1DD63742">
              <wp:simplePos x="0" y="0"/>
              <mc:AlternateContent>
                <mc:Choice Requires="wp14">
                  <wp:positionH relativeFrom="page">
                    <wp14:pctPosHOffset>91700</wp14:pctPosHOffset>
                  </wp:positionH>
                </mc:Choice>
                <mc:Fallback>
                  <wp:positionH relativeFrom="page">
                    <wp:posOffset>7127240</wp:posOffset>
                  </wp:positionH>
                </mc:Fallback>
              </mc:AlternateContent>
              <mc:AlternateContent>
                <mc:Choice Requires="wp14">
                  <wp:positionV relativeFrom="page">
                    <wp14:pctPosVOffset>83500</wp14:pctPosVOffset>
                  </wp:positionV>
                </mc:Choice>
                <mc:Fallback>
                  <wp:positionV relativeFrom="page">
                    <wp:posOffset>8398510</wp:posOffset>
                  </wp:positionV>
                </mc:Fallback>
              </mc:AlternateContent>
              <wp:extent cx="457200" cy="365760"/>
              <wp:effectExtent l="0" t="0" r="0" b="0"/>
              <wp:wrapNone/>
              <wp:docPr id="27" name="Corchetes doble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rsidR="00FB1E25" w:rsidRDefault="00FB1E25">
                          <w:pPr>
                            <w:jc w:val="center"/>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F22307" w:rsidRPr="00F22307">
                            <w:rPr>
                              <w:noProof/>
                              <w:color w:val="FFFFFF" w:themeColor="background1"/>
                              <w:sz w:val="24"/>
                              <w:szCs w:val="24"/>
                              <w:lang w:val="es-ES"/>
                            </w:rPr>
                            <w:t>7</w:t>
                          </w:r>
                          <w:r>
                            <w:rPr>
                              <w:color w:val="FFFFFF" w:themeColor="background1"/>
                              <w:sz w:val="24"/>
                              <w:szCs w:val="24"/>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C099B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90" type="#_x0000_t185" style="position:absolute;margin-left:0;margin-top:0;width:36pt;height:28.8pt;z-index:251657216;visibility:visible;mso-wrap-style:square;mso-width-percent:0;mso-height-percent:0;mso-left-percent:917;mso-top-percent:835;mso-wrap-distance-left:9pt;mso-wrap-distance-top:0;mso-wrap-distance-right:9pt;mso-wrap-distance-bottom:0;mso-position-horizontal-relative:page;mso-position-vertical-relative:page;mso-width-percent:0;mso-height-percent:0;mso-left-percent:917;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" filled="t" fillcolor="#5b9bd5 [3204]" strokecolor="white [3212]" strokeweight=".5pt">
              <v:stroke joinstyle="miter"/>
              <v:path arrowok="t"/>
              <v:textbox inset="0,,0">
                <w:txbxContent>
                  <w:p w:rsidR="00FB1E25" w:rsidRDefault="00FB1E25">
                    <w:pPr>
                      <w:jc w:val="center"/>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F22307" w:rsidRPr="00F22307">
                      <w:rPr>
                        <w:noProof/>
                        <w:color w:val="FFFFFF" w:themeColor="background1"/>
                        <w:sz w:val="24"/>
                        <w:szCs w:val="24"/>
                        <w:lang w:val="es-ES"/>
                      </w:rPr>
                      <w:t>7</w:t>
                    </w:r>
                    <w:r>
                      <w:rPr>
                        <w:color w:val="FFFFFF" w:themeColor="background1"/>
                        <w:sz w:val="24"/>
                        <w:szCs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7378" w:rsidRDefault="00877378">
      <w:pPr>
        <w:spacing w:after="0" w:line="240" w:lineRule="auto"/>
      </w:pPr>
      <w:r>
        <w:separator/>
      </w:r>
    </w:p>
  </w:footnote>
  <w:footnote w:type="continuationSeparator" w:id="0">
    <w:p w:rsidR="00877378" w:rsidRDefault="00877378">
      <w:pPr>
        <w:spacing w:after="0" w:line="240" w:lineRule="auto"/>
      </w:pPr>
      <w:r>
        <w:continuationSeparator/>
      </w:r>
    </w:p>
  </w:footnote>
  <w:footnote w:id="1">
    <w:p w:rsidR="00FB1E25" w:rsidRDefault="00FB1E25" w:rsidP="00296A4B">
      <w:pPr>
        <w:pStyle w:val="Textonotapie"/>
        <w:ind w:left="1985"/>
      </w:pPr>
      <w:r>
        <w:rPr>
          <w:rStyle w:val="Refdenotaalpie"/>
        </w:rPr>
        <w:footnoteRef/>
      </w:r>
      <w:r>
        <w:t xml:space="preserve"> </w:t>
      </w:r>
      <w:r w:rsidRPr="006A3A0E">
        <w:rPr>
          <w:sz w:val="16"/>
          <w:szCs w:val="16"/>
        </w:rPr>
        <w:t xml:space="preserve">El término </w:t>
      </w:r>
      <w:r w:rsidRPr="006A3A0E">
        <w:rPr>
          <w:i/>
          <w:iCs/>
          <w:sz w:val="16"/>
          <w:szCs w:val="16"/>
        </w:rPr>
        <w:t>ubicuo</w:t>
      </w:r>
      <w:r w:rsidRPr="006A3A0E">
        <w:rPr>
          <w:sz w:val="16"/>
          <w:szCs w:val="16"/>
        </w:rPr>
        <w:t xml:space="preserve"> Proviene de la forma latina </w:t>
      </w:r>
      <w:r w:rsidRPr="006A3A0E">
        <w:rPr>
          <w:i/>
          <w:iCs/>
          <w:sz w:val="16"/>
          <w:szCs w:val="16"/>
        </w:rPr>
        <w:t>ubīque</w:t>
      </w:r>
      <w:r w:rsidRPr="006A3A0E">
        <w:rPr>
          <w:sz w:val="16"/>
          <w:szCs w:val="16"/>
        </w:rPr>
        <w:t>, que significa: en todas partes todo el tiempo.</w:t>
      </w:r>
    </w:p>
  </w:footnote>
  <w:footnote w:id="2">
    <w:p w:rsidR="00654B97" w:rsidRDefault="00654B97">
      <w:pPr>
        <w:pStyle w:val="Textonotapie"/>
      </w:pPr>
      <w:r>
        <w:rPr>
          <w:rStyle w:val="Refdenotaalpie"/>
        </w:rPr>
        <w:footnoteRef/>
      </w:r>
      <w:r>
        <w:t xml:space="preserve"> </w:t>
      </w:r>
      <w:r w:rsidRPr="00654B97">
        <w:rPr>
          <w:rStyle w:val="e24kjd"/>
          <w:b/>
          <w:bCs/>
          <w:sz w:val="16"/>
          <w:szCs w:val="16"/>
        </w:rPr>
        <w:t>Zig</w:t>
      </w:r>
      <w:r w:rsidR="00AE3E2E">
        <w:rPr>
          <w:rStyle w:val="e24kjd"/>
          <w:b/>
          <w:bCs/>
          <w:sz w:val="16"/>
          <w:szCs w:val="16"/>
        </w:rPr>
        <w:t>B</w:t>
      </w:r>
      <w:r w:rsidRPr="00654B97">
        <w:rPr>
          <w:rStyle w:val="e24kjd"/>
          <w:b/>
          <w:bCs/>
          <w:sz w:val="16"/>
          <w:szCs w:val="16"/>
        </w:rPr>
        <w:t>ee</w:t>
      </w:r>
      <w:r w:rsidRPr="00654B97">
        <w:rPr>
          <w:rStyle w:val="e24kjd"/>
          <w:sz w:val="16"/>
          <w:szCs w:val="16"/>
        </w:rPr>
        <w:t xml:space="preserve"> es el nombre de la especificación de un conjunto de protocolos de alto nivel de comunicación inalámbrica para su utilización con radiodifusión digital de bajo consumo, basada en el estándar IEEE 802.15.4 de redes PAN</w:t>
      </w:r>
      <w:r w:rsidR="006A6623">
        <w:rPr>
          <w:rStyle w:val="e24kjd"/>
          <w:sz w:val="16"/>
          <w:szCs w:val="16"/>
        </w:rPr>
        <w:t xml:space="preserve"> (</w:t>
      </w:r>
      <w:r w:rsidR="00785D3B">
        <w:rPr>
          <w:rStyle w:val="e24kjd"/>
          <w:sz w:val="16"/>
          <w:szCs w:val="16"/>
        </w:rPr>
        <w:t>orientada</w:t>
      </w:r>
      <w:r w:rsidR="006A6623">
        <w:rPr>
          <w:rStyle w:val="e24kjd"/>
          <w:sz w:val="16"/>
          <w:szCs w:val="16"/>
        </w:rPr>
        <w:t>s a</w:t>
      </w:r>
      <w:r w:rsidR="00AE3E2E">
        <w:rPr>
          <w:rStyle w:val="e24kjd"/>
          <w:sz w:val="16"/>
          <w:szCs w:val="16"/>
        </w:rPr>
        <w:t xml:space="preserve"> </w:t>
      </w:r>
      <w:r w:rsidR="006A6623">
        <w:rPr>
          <w:rStyle w:val="e24kjd"/>
          <w:sz w:val="16"/>
          <w:szCs w:val="16"/>
        </w:rPr>
        <w:t>l</w:t>
      </w:r>
      <w:r w:rsidR="00AE3E2E">
        <w:rPr>
          <w:rStyle w:val="e24kjd"/>
          <w:sz w:val="16"/>
          <w:szCs w:val="16"/>
        </w:rPr>
        <w:t>a</w:t>
      </w:r>
      <w:r w:rsidR="006A6623">
        <w:rPr>
          <w:rStyle w:val="e24kjd"/>
          <w:sz w:val="16"/>
          <w:szCs w:val="16"/>
        </w:rPr>
        <w:t xml:space="preserve"> </w:t>
      </w:r>
      <w:r w:rsidR="00AE3E2E">
        <w:rPr>
          <w:rStyle w:val="e24kjd"/>
          <w:sz w:val="16"/>
          <w:szCs w:val="16"/>
        </w:rPr>
        <w:t>domótica</w:t>
      </w:r>
      <w:r w:rsidR="006A6623">
        <w:rPr>
          <w:rStyle w:val="e24kjd"/>
          <w:sz w:val="16"/>
          <w:szCs w:val="16"/>
        </w:rPr>
        <w:t>)</w:t>
      </w:r>
      <w:r w:rsidRPr="00654B97">
        <w:rPr>
          <w:rStyle w:val="e24kjd"/>
          <w:sz w:val="16"/>
          <w:szCs w:val="16"/>
        </w:rPr>
        <w:t>.</w:t>
      </w:r>
    </w:p>
  </w:footnote>
  <w:footnote w:id="3">
    <w:p w:rsidR="00AF1367" w:rsidRDefault="00AF1367" w:rsidP="00AF1367">
      <w:pPr>
        <w:pStyle w:val="Textonotapie"/>
      </w:pPr>
      <w:r>
        <w:rPr>
          <w:rStyle w:val="Refdenotaalpie"/>
        </w:rPr>
        <w:footnoteRef/>
      </w:r>
      <w:r>
        <w:t xml:space="preserve"> </w:t>
      </w:r>
      <w:r w:rsidRPr="00805751">
        <w:rPr>
          <w:rStyle w:val="tlid-translation"/>
          <w:sz w:val="16"/>
          <w:szCs w:val="16"/>
          <w:lang w:val="es-ES"/>
        </w:rPr>
        <w:t>Google Apps Script es una plataforma de desarrollo de aplicaciones mediante código en JavaScript moderno que se ejecutan en los servidores de Google.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1E25" w:rsidRDefault="00FB1E25">
    <w:pPr>
      <w:pStyle w:val="Encabezado"/>
    </w:pPr>
    <w:r>
      <w:rPr>
        <w:noProof/>
      </w:rPr>
      <mc:AlternateContent>
        <mc:Choice Requires="wps">
          <w:drawing>
            <wp:anchor distT="0" distB="0" distL="114300" distR="114300" simplePos="0" relativeHeight="251663360" behindDoc="0" locked="0" layoutInCell="1" allowOverlap="1" wp14:anchorId="3AC9587D" wp14:editId="59547532">
              <wp:simplePos x="0" y="0"/>
              <wp:positionH relativeFrom="page">
                <wp:posOffset>271305</wp:posOffset>
              </wp:positionH>
              <wp:positionV relativeFrom="page">
                <wp:posOffset>2763297</wp:posOffset>
              </wp:positionV>
              <wp:extent cx="411480" cy="4526280"/>
              <wp:effectExtent l="0" t="0" r="0" b="0"/>
              <wp:wrapNone/>
              <wp:docPr id="28"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480"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rPr>
                            <w:alias w:val="Título"/>
                            <w:id w:val="-827751248"/>
                            <w:placeholder>
                              <w:docPart w:val="6008830853584E4C9AF732830D6DB9B5"/>
                            </w:placeholder>
                            <w:dataBinding w:prefixMappings="xmlns:ns0='http://schemas.openxmlformats.org/package/2006/metadata/core-properties' xmlns:ns1='http://purl.org/dc/elements/1.1/'" w:xpath="/ns0:coreProperties[1]/ns1:title[1]" w:storeItemID="{6C3C8BC8-F283-45AE-878A-BAB7291924A1}"/>
                            <w:text/>
                          </w:sdtPr>
                          <w:sdtEndPr/>
                          <w:sdtContent>
                            <w:p w:rsidR="00FB1E25" w:rsidRDefault="00FB1E25">
                              <w:pPr>
                                <w:jc w:val="center"/>
                                <w:rPr>
                                  <w:color w:val="FFFFFF" w:themeColor="background1"/>
                                </w:rPr>
                              </w:pPr>
                              <w:r>
                                <w:rPr>
                                  <w:color w:val="FFFFFF" w:themeColor="background1"/>
                                </w:rPr>
                                <w:t>Monitor Paramétrico</w:t>
                              </w:r>
                            </w:p>
                          </w:sdtContent>
                        </w:sdt>
                        <w:p w:rsidR="00FB1E25" w:rsidRDefault="00FB1E25">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w:pict>
            <v:shapetype w14:anchorId="3AC9587D" id="_x0000_t202" coordsize="21600,21600" o:spt="202" path="m,l,21600r21600,l21600,xe">
              <v:stroke joinstyle="miter"/>
              <v:path gradientshapeok="t" o:connecttype="rect"/>
            </v:shapetype>
            <v:shape id="Cuadro de texto 3" o:spid="_x0000_s1079" type="#_x0000_t202" style="position:absolute;margin-left:21.35pt;margin-top:217.6pt;width:32.4pt;height:356.4pt;z-index:251663360;visibility:visible;mso-wrap-style:square;mso-width-percent:50;mso-height-percent:450;mso-wrap-distance-left:9pt;mso-wrap-distance-top:0;mso-wrap-distance-right:9pt;mso-wrap-distance-bottom:0;mso-position-horizontal:absolute;mso-position-horizontal-relative:page;mso-position-vertical:absolute;mso-position-vertical-relative:page;mso-width-percent:50;mso-height-percent:4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" fillcolor="#44546a [3215]" stroked="f" strokeweight=".5pt">
              <v:path arrowok="t"/>
              <v:textbox style="layout-flow:vertical;mso-layout-flow-alt:bottom-to-top">
                <w:txbxContent>
                  <w:sdt>
                    <w:sdtPr>
                      <w:rPr>
                        <w:color w:val="FFFFFF" w:themeColor="background1"/>
                      </w:rPr>
                      <w:alias w:val="Título"/>
                      <w:id w:val="-827751248"/>
                      <w:placeholder>
                        <w:docPart w:val="6008830853584E4C9AF732830D6DB9B5"/>
                      </w:placeholder>
                      <w:dataBinding w:prefixMappings="xmlns:ns0='http://schemas.openxmlformats.org/package/2006/metadata/core-properties' xmlns:ns1='http://purl.org/dc/elements/1.1/'" w:xpath="/ns0:coreProperties[1]/ns1:title[1]" w:storeItemID="{6C3C8BC8-F283-45AE-878A-BAB7291924A1}"/>
                      <w:text/>
                    </w:sdtPr>
                    <w:sdtEndPr/>
                    <w:sdtContent>
                      <w:p w:rsidR="00FB1E25" w:rsidRDefault="00FB1E25">
                        <w:pPr>
                          <w:jc w:val="center"/>
                          <w:rPr>
                            <w:color w:val="FFFFFF" w:themeColor="background1"/>
                          </w:rPr>
                        </w:pPr>
                        <w:r>
                          <w:rPr>
                            <w:color w:val="FFFFFF" w:themeColor="background1"/>
                          </w:rPr>
                          <w:t>Monitor Paramétrico</w:t>
                        </w:r>
                      </w:p>
                    </w:sdtContent>
                  </w:sdt>
                  <w:p w:rsidR="00FB1E25" w:rsidRDefault="00FB1E25">
                    <w:pPr>
                      <w:jc w:val="center"/>
                      <w:rPr>
                        <w:color w:val="FFFFFF" w:themeColor="background1"/>
                      </w:rPr>
                    </w:pPr>
                  </w:p>
                </w:txbxContent>
              </v:textbox>
              <w10:wrap anchorx="page" anchory="page"/>
            </v:shape>
          </w:pict>
        </mc:Fallback>
      </mc:AlternateContent>
    </w:r>
    <w:r>
      <w:rPr>
        <w:noProof/>
        <w:color w:val="000000"/>
      </w:rPr>
      <mc:AlternateContent>
        <mc:Choice Requires="wps">
          <w:drawing>
            <wp:anchor distT="0" distB="0" distL="114300" distR="114300" simplePos="0" relativeHeight="251665408" behindDoc="1" locked="0" layoutInCell="1" allowOverlap="1" wp14:anchorId="1820EB70" wp14:editId="41F4ED39">
              <wp:simplePos x="0" y="0"/>
              <mc:AlternateContent>
                <mc:Choice Requires="wp14">
                  <wp:positionH relativeFrom="page">
                    <wp14:pctPosHOffset>9000</wp14:pctPosHOffset>
                  </wp:positionH>
                </mc:Choice>
                <mc:Fallback>
                  <wp:positionH relativeFrom="page">
                    <wp:posOffset>699135</wp:posOffset>
                  </wp:positionH>
                </mc:Fallback>
              </mc:AlternateContent>
              <wp:positionV relativeFrom="page">
                <wp:align>center</wp:align>
              </wp:positionV>
              <wp:extent cx="7072630" cy="10058400"/>
              <wp:effectExtent l="0" t="0" r="0" b="0"/>
              <wp:wrapNone/>
              <wp:docPr id="29"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0AD1D459" id="Rectángulo 5" o:spid="_x0000_s1026" style="position:absolute;margin-left:0;margin-top:0;width:556.9pt;height:11in;z-index:-251651072;visibility:visible;mso-wrap-style:square;mso-width-percent:910;mso-height-percent:1000;mso-left-percent:90;mso-wrap-distance-left:9pt;mso-wrap-distance-top:0;mso-wrap-distance-right:9pt;mso-wrap-distance-bottom:0;mso-position-horizontal-relative:page;mso-position-vertical:center;mso-position-vertical-relative:page;mso-width-percent:910;mso-height-percent:1000;mso-left-percent:9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" fillcolor="white [3057]" stroked="f" strokeweight="1pt">
              <v:path arrowok="t"/>
              <w10:wrap anchorx="page" anchory="page"/>
            </v:rect>
          </w:pict>
        </mc:Fallback>
      </mc:AlternateContent>
    </w:r>
    <w:r>
      <w:rPr>
        <w:noProof/>
      </w:rPr>
      <mc:AlternateContent>
        <mc:Choice Requires="wps">
          <w:drawing>
            <wp:anchor distT="0" distB="0" distL="114300" distR="114300" simplePos="0" relativeHeight="251661312" behindDoc="1" locked="0" layoutInCell="1" allowOverlap="1" wp14:anchorId="6C3D6CC2" wp14:editId="0B825281">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3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B1E25" w:rsidRDefault="00FB1E25"/>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6C3D6CC2" id="_x0000_s1080" style="position:absolute;margin-left:0;margin-top:0;width:55.1pt;height:71.3pt;z-index:-251655168;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" fillcolor="#5b9bd5 [3204]" stroked="f" strokeweight="1pt">
              <v:path arrowok="t"/>
              <v:textbox>
                <w:txbxContent>
                  <w:p w:rsidR="00FB1E25" w:rsidRDefault="00FB1E25"/>
                </w:txbxContent>
              </v:textbox>
              <w10:wrap anchorx="page" anchory="page"/>
            </v:rect>
          </w:pict>
        </mc:Fallback>
      </mc:AlternateContent>
    </w:r>
    <w:r>
      <w:rPr>
        <w:noProof/>
      </w:rPr>
      <mc:AlternateContent>
        <mc:Choice Requires="wps">
          <w:drawing>
            <wp:anchor distT="0" distB="0" distL="114300" distR="114300" simplePos="0" relativeHeight="251659264" behindDoc="1" locked="0" layoutInCell="1" allowOverlap="1" wp14:anchorId="21A3D470" wp14:editId="2519A1A8">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31"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B1E25" w:rsidRDefault="00FB1E25">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21A3D470" id="Rectángulo 4" o:spid="_x0000_s1081" style="position:absolute;margin-left:0;margin-top:0;width:55.1pt;height:11in;z-index:-251657216;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" fillcolor="#44546a [3215]" stroked="f" strokeweight="1pt">
              <v:path arrowok="t"/>
              <v:textbox>
                <w:txbxContent>
                  <w:p w:rsidR="00FB1E25" w:rsidRDefault="00FB1E25">
                    <w:pPr>
                      <w:rPr>
                        <w:rFonts w:eastAsia="Times New Roman"/>
                      </w:rP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1E25" w:rsidRDefault="00FB1E25">
    <w:pPr>
      <w:pStyle w:val="Encabezado"/>
    </w:pPr>
    <w:r>
      <w:rPr>
        <w:noProof/>
        <w:color w:val="000000"/>
      </w:rPr>
      <mc:AlternateContent>
        <mc:Choice Requires="wps">
          <w:drawing>
            <wp:anchor distT="0" distB="0" distL="114300" distR="114300" simplePos="0" relativeHeight="251651072" behindDoc="1" locked="0" layoutInCell="1" allowOverlap="1" wp14:anchorId="635B831F" wp14:editId="48C214FA">
              <wp:simplePos x="0" y="0"/>
              <wp:positionH relativeFrom="page">
                <wp:align>left</wp:align>
              </wp:positionH>
              <wp:positionV relativeFrom="page">
                <wp:align>top</wp:align>
              </wp:positionV>
              <wp:extent cx="7072630" cy="10058400"/>
              <wp:effectExtent l="0" t="0" r="0" b="0"/>
              <wp:wrapNone/>
              <wp:docPr id="1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69AB2D00" id="Rectángulo 5" o:spid="_x0000_s1026" style="position:absolute;margin-left:0;margin-top:0;width:556.9pt;height:11in;z-index:-251665408;visibility:visible;mso-wrap-style:square;mso-width-percent:910;mso-height-percent:1000;mso-wrap-distance-left:9pt;mso-wrap-distance-top:0;mso-wrap-distance-right:9pt;mso-wrap-distance-bottom:0;mso-position-horizontal:left;mso-position-horizontal-relative:page;mso-position-vertical:top;mso-position-vertical-relative:page;mso-width-percent:91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" fillcolor="white [3057]" stroked="f" strokeweight="1pt">
              <v:path arrowok="t"/>
              <w10:wrap anchorx="page" anchory="page"/>
            </v:rect>
          </w:pict>
        </mc:Fallback>
      </mc:AlternateContent>
    </w:r>
    <w:r>
      <w:rPr>
        <w:noProof/>
      </w:rPr>
      <mc:AlternateContent>
        <mc:Choice Requires="wps">
          <w:drawing>
            <wp:anchor distT="0" distB="0" distL="114300" distR="114300" simplePos="0" relativeHeight="251649024" behindDoc="0" locked="0" layoutInCell="1" allowOverlap="1" wp14:anchorId="58AB970E" wp14:editId="49CEE4ED">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409575" cy="4526280"/>
              <wp:effectExtent l="0" t="0" r="0" b="0"/>
              <wp:wrapNone/>
              <wp:docPr id="20"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575"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rPr>
                            <w:alias w:val="Título"/>
                            <w:id w:val="-1604341560"/>
                            <w:dataBinding w:prefixMappings="xmlns:ns0='http://schemas.openxmlformats.org/package/2006/metadata/core-properties' xmlns:ns1='http://purl.org/dc/elements/1.1/'" w:xpath="/ns0:coreProperties[1]/ns1:title[1]" w:storeItemID="{6C3C8BC8-F283-45AE-878A-BAB7291924A1}"/>
                            <w:text/>
                          </w:sdtPr>
                          <w:sdtEndPr/>
                          <w:sdtContent>
                            <w:p w:rsidR="00FB1E25" w:rsidRDefault="00FB1E25">
                              <w:pPr>
                                <w:jc w:val="center"/>
                                <w:rPr>
                                  <w:color w:val="FFFFFF" w:themeColor="background1"/>
                                </w:rPr>
                              </w:pPr>
                              <w:r>
                                <w:rPr>
                                  <w:color w:val="FFFFFF" w:themeColor="background1"/>
                                </w:rPr>
                                <w:t>Monitor Paramétrico</w:t>
                              </w:r>
                            </w:p>
                          </w:sdtContent>
                        </w:sdt>
                        <w:p w:rsidR="00FB1E25" w:rsidRDefault="00FB1E25">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w:pict>
            <v:shapetype w14:anchorId="58AB970E" id="_x0000_t202" coordsize="21600,21600" o:spt="202" path="m,l,21600r21600,l21600,xe">
              <v:stroke joinstyle="miter"/>
              <v:path gradientshapeok="t" o:connecttype="rect"/>
            </v:shapetype>
            <v:shape id="_x0000_s1082" type="#_x0000_t202" style="position:absolute;margin-left:0;margin-top:0;width:32.25pt;height:356.4pt;z-index:251649024;visibility:visible;mso-wrap-style:square;mso-width-percent:50;mso-height-percent:450;mso-left-percent:910;mso-wrap-distance-left:9pt;mso-wrap-distance-top:0;mso-wrap-distance-right:9pt;mso-wrap-distance-bottom:0;mso-position-horizontal-relative:page;mso-position-vertical:center;mso-position-vertical-relative:page;mso-width-percent:50;mso-height-percent:450;mso-left-percent:91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" fillcolor="#44546a [3215]" stroked="f" strokeweight=".5pt">
              <v:path arrowok="t"/>
              <v:textbox style="layout-flow:vertical;mso-layout-flow-alt:bottom-to-top">
                <w:txbxContent>
                  <w:sdt>
                    <w:sdtPr>
                      <w:rPr>
                        <w:color w:val="FFFFFF" w:themeColor="background1"/>
                      </w:rPr>
                      <w:alias w:val="Título"/>
                      <w:id w:val="-1604341560"/>
                      <w:dataBinding w:prefixMappings="xmlns:ns0='http://schemas.openxmlformats.org/package/2006/metadata/core-properties' xmlns:ns1='http://purl.org/dc/elements/1.1/'" w:xpath="/ns0:coreProperties[1]/ns1:title[1]" w:storeItemID="{6C3C8BC8-F283-45AE-878A-BAB7291924A1}"/>
                      <w:text/>
                    </w:sdtPr>
                    <w:sdtEndPr/>
                    <w:sdtContent>
                      <w:p w:rsidR="00FB1E25" w:rsidRDefault="00FB1E25">
                        <w:pPr>
                          <w:jc w:val="center"/>
                          <w:rPr>
                            <w:color w:val="FFFFFF" w:themeColor="background1"/>
                          </w:rPr>
                        </w:pPr>
                        <w:r>
                          <w:rPr>
                            <w:color w:val="FFFFFF" w:themeColor="background1"/>
                          </w:rPr>
                          <w:t>Monitor Paramétrico</w:t>
                        </w:r>
                      </w:p>
                    </w:sdtContent>
                  </w:sdt>
                  <w:p w:rsidR="00FB1E25" w:rsidRDefault="00FB1E25">
                    <w:pPr>
                      <w:jc w:val="center"/>
                      <w:rPr>
                        <w:color w:val="FFFFFF" w:themeColor="background1"/>
                      </w:rPr>
                    </w:pPr>
                  </w:p>
                </w:txbxContent>
              </v:textbox>
              <w10:wrap anchorx="page" anchory="page"/>
            </v:shape>
          </w:pict>
        </mc:Fallback>
      </mc:AlternateContent>
    </w:r>
    <w:r>
      <w:rPr>
        <w:noProof/>
      </w:rPr>
      <mc:AlternateContent>
        <mc:Choice Requires="wps">
          <w:drawing>
            <wp:anchor distT="0" distB="0" distL="114300" distR="114300" simplePos="0" relativeHeight="251646976" behindDoc="1" locked="0" layoutInCell="1" allowOverlap="1" wp14:anchorId="21314712" wp14:editId="7A803163">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2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B1E25" w:rsidRDefault="00FB1E25"/>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21314712" id="_x0000_s1083" style="position:absolute;margin-left:0;margin-top:0;width:55.1pt;height:71.3pt;z-index:-251669504;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" fillcolor="#5b9bd5 [3204]" stroked="f" strokeweight="1pt">
              <v:path arrowok="t"/>
              <v:textbox>
                <w:txbxContent>
                  <w:p w:rsidR="00FB1E25" w:rsidRDefault="00FB1E25"/>
                </w:txbxContent>
              </v:textbox>
              <w10:wrap anchorx="page" anchory="page"/>
            </v:rect>
          </w:pict>
        </mc:Fallback>
      </mc:AlternateContent>
    </w:r>
    <w:r>
      <w:rPr>
        <w:noProof/>
      </w:rPr>
      <mc:AlternateContent>
        <mc:Choice Requires="wps">
          <w:drawing>
            <wp:anchor distT="0" distB="0" distL="114300" distR="114300" simplePos="0" relativeHeight="251644928" behindDoc="1" locked="0" layoutInCell="1" allowOverlap="1" wp14:anchorId="22F3977B" wp14:editId="76070E8A">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2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B1E25" w:rsidRDefault="00FB1E25">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22F3977B" id="_x0000_s1084" style="position:absolute;margin-left:0;margin-top:0;width:55.1pt;height:11in;z-index:-251671552;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" fillcolor="#44546a [3215]" stroked="f" strokeweight="1pt">
              <v:path arrowok="t"/>
              <v:textbox>
                <w:txbxContent>
                  <w:p w:rsidR="00FB1E25" w:rsidRDefault="00FB1E25">
                    <w:pPr>
                      <w:rPr>
                        <w:rFonts w:eastAsia="Times New Roman"/>
                      </w:rP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872943"/>
    <w:multiLevelType w:val="multilevel"/>
    <w:tmpl w:val="3D8A5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498113C"/>
    <w:multiLevelType w:val="hybridMultilevel"/>
    <w:tmpl w:val="98F20F6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15:restartNumberingAfterBreak="0">
    <w:nsid w:val="620523B8"/>
    <w:multiLevelType w:val="hybridMultilevel"/>
    <w:tmpl w:val="F4DAFCAE"/>
    <w:lvl w:ilvl="0" w:tplc="200A000F">
      <w:start w:val="1"/>
      <w:numFmt w:val="decimal"/>
      <w:lvlText w:val="%1."/>
      <w:lvlJc w:val="left"/>
      <w:pPr>
        <w:ind w:left="1080" w:hanging="360"/>
      </w:pPr>
    </w:lvl>
    <w:lvl w:ilvl="1" w:tplc="200A0019" w:tentative="1">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3" w15:restartNumberingAfterBreak="0">
    <w:nsid w:val="7E6D01F6"/>
    <w:multiLevelType w:val="multilevel"/>
    <w:tmpl w:val="D7E03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3"/>
  <w:displayBackgroundShape/>
  <w:mirrorMargins/>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516F"/>
    <w:rsid w:val="00011A51"/>
    <w:rsid w:val="00057EF4"/>
    <w:rsid w:val="00065152"/>
    <w:rsid w:val="00065755"/>
    <w:rsid w:val="00066E73"/>
    <w:rsid w:val="000770A0"/>
    <w:rsid w:val="00082653"/>
    <w:rsid w:val="000A176D"/>
    <w:rsid w:val="000A5F9F"/>
    <w:rsid w:val="000C5B5A"/>
    <w:rsid w:val="000D78D6"/>
    <w:rsid w:val="0010716B"/>
    <w:rsid w:val="0011160B"/>
    <w:rsid w:val="001211C7"/>
    <w:rsid w:val="0013150B"/>
    <w:rsid w:val="001338A7"/>
    <w:rsid w:val="001434BB"/>
    <w:rsid w:val="00151975"/>
    <w:rsid w:val="001718A9"/>
    <w:rsid w:val="00172496"/>
    <w:rsid w:val="00183B63"/>
    <w:rsid w:val="00191381"/>
    <w:rsid w:val="00194B35"/>
    <w:rsid w:val="001A7967"/>
    <w:rsid w:val="001D1033"/>
    <w:rsid w:val="001D3277"/>
    <w:rsid w:val="001D3791"/>
    <w:rsid w:val="001E7719"/>
    <w:rsid w:val="001F280B"/>
    <w:rsid w:val="001F775A"/>
    <w:rsid w:val="00203506"/>
    <w:rsid w:val="00204EFA"/>
    <w:rsid w:val="002071DF"/>
    <w:rsid w:val="00222A4E"/>
    <w:rsid w:val="00231063"/>
    <w:rsid w:val="002314E3"/>
    <w:rsid w:val="002373A7"/>
    <w:rsid w:val="00240385"/>
    <w:rsid w:val="00244165"/>
    <w:rsid w:val="002550C7"/>
    <w:rsid w:val="0025593E"/>
    <w:rsid w:val="00265E7E"/>
    <w:rsid w:val="002666D5"/>
    <w:rsid w:val="002706B7"/>
    <w:rsid w:val="002754A4"/>
    <w:rsid w:val="00282143"/>
    <w:rsid w:val="00296A4B"/>
    <w:rsid w:val="002A0740"/>
    <w:rsid w:val="002A74FA"/>
    <w:rsid w:val="002B256A"/>
    <w:rsid w:val="002D5566"/>
    <w:rsid w:val="002F5AAF"/>
    <w:rsid w:val="00322CC9"/>
    <w:rsid w:val="00332C60"/>
    <w:rsid w:val="00341566"/>
    <w:rsid w:val="00346737"/>
    <w:rsid w:val="00364253"/>
    <w:rsid w:val="00371998"/>
    <w:rsid w:val="0038231E"/>
    <w:rsid w:val="0039637F"/>
    <w:rsid w:val="003B7A5A"/>
    <w:rsid w:val="003D4175"/>
    <w:rsid w:val="003F4A01"/>
    <w:rsid w:val="003F7FF8"/>
    <w:rsid w:val="0042238C"/>
    <w:rsid w:val="00433471"/>
    <w:rsid w:val="00435856"/>
    <w:rsid w:val="00440A2F"/>
    <w:rsid w:val="00451840"/>
    <w:rsid w:val="00463530"/>
    <w:rsid w:val="004712AA"/>
    <w:rsid w:val="004778A3"/>
    <w:rsid w:val="004848B4"/>
    <w:rsid w:val="00486354"/>
    <w:rsid w:val="00492328"/>
    <w:rsid w:val="004A2995"/>
    <w:rsid w:val="004A5E15"/>
    <w:rsid w:val="004C6EE9"/>
    <w:rsid w:val="004D2377"/>
    <w:rsid w:val="004E2D61"/>
    <w:rsid w:val="004E4054"/>
    <w:rsid w:val="004E71A8"/>
    <w:rsid w:val="005076D0"/>
    <w:rsid w:val="00510BB3"/>
    <w:rsid w:val="005117BE"/>
    <w:rsid w:val="00511B1C"/>
    <w:rsid w:val="005218F5"/>
    <w:rsid w:val="00530F65"/>
    <w:rsid w:val="005412C7"/>
    <w:rsid w:val="00556946"/>
    <w:rsid w:val="005773DD"/>
    <w:rsid w:val="00581198"/>
    <w:rsid w:val="00583F89"/>
    <w:rsid w:val="005A006F"/>
    <w:rsid w:val="005A58D0"/>
    <w:rsid w:val="005B10BB"/>
    <w:rsid w:val="005B3506"/>
    <w:rsid w:val="005B63A9"/>
    <w:rsid w:val="005F2630"/>
    <w:rsid w:val="00601442"/>
    <w:rsid w:val="006127BB"/>
    <w:rsid w:val="00613BF9"/>
    <w:rsid w:val="00627DC7"/>
    <w:rsid w:val="0065042F"/>
    <w:rsid w:val="00654B97"/>
    <w:rsid w:val="00667186"/>
    <w:rsid w:val="00675EFA"/>
    <w:rsid w:val="006821A9"/>
    <w:rsid w:val="006831C4"/>
    <w:rsid w:val="00687775"/>
    <w:rsid w:val="006A3A0E"/>
    <w:rsid w:val="006A4E0F"/>
    <w:rsid w:val="006A6493"/>
    <w:rsid w:val="006A6623"/>
    <w:rsid w:val="006B0372"/>
    <w:rsid w:val="006B4861"/>
    <w:rsid w:val="006B7C3D"/>
    <w:rsid w:val="006C29B9"/>
    <w:rsid w:val="006C6B98"/>
    <w:rsid w:val="006C7CA2"/>
    <w:rsid w:val="006D0B4F"/>
    <w:rsid w:val="006E17AF"/>
    <w:rsid w:val="006E5EB5"/>
    <w:rsid w:val="006E7CCC"/>
    <w:rsid w:val="006F5C9E"/>
    <w:rsid w:val="007008C7"/>
    <w:rsid w:val="00714533"/>
    <w:rsid w:val="00720C97"/>
    <w:rsid w:val="0072455D"/>
    <w:rsid w:val="00724A39"/>
    <w:rsid w:val="00737537"/>
    <w:rsid w:val="00742D77"/>
    <w:rsid w:val="00743181"/>
    <w:rsid w:val="00751288"/>
    <w:rsid w:val="00757196"/>
    <w:rsid w:val="0075777E"/>
    <w:rsid w:val="00760A7D"/>
    <w:rsid w:val="0076141F"/>
    <w:rsid w:val="0077192A"/>
    <w:rsid w:val="00772D79"/>
    <w:rsid w:val="0078070C"/>
    <w:rsid w:val="00785D3B"/>
    <w:rsid w:val="0080496E"/>
    <w:rsid w:val="00805751"/>
    <w:rsid w:val="00810B18"/>
    <w:rsid w:val="00811E89"/>
    <w:rsid w:val="008352DF"/>
    <w:rsid w:val="00840833"/>
    <w:rsid w:val="008409F5"/>
    <w:rsid w:val="00855D0A"/>
    <w:rsid w:val="00877378"/>
    <w:rsid w:val="0089018C"/>
    <w:rsid w:val="00891271"/>
    <w:rsid w:val="00892B8B"/>
    <w:rsid w:val="008A28CE"/>
    <w:rsid w:val="008A3F81"/>
    <w:rsid w:val="008B53A8"/>
    <w:rsid w:val="008E1C67"/>
    <w:rsid w:val="008E65C5"/>
    <w:rsid w:val="0090516F"/>
    <w:rsid w:val="00920EB3"/>
    <w:rsid w:val="00924FDC"/>
    <w:rsid w:val="0093237B"/>
    <w:rsid w:val="00946815"/>
    <w:rsid w:val="00971ABA"/>
    <w:rsid w:val="0098221D"/>
    <w:rsid w:val="009A7BDA"/>
    <w:rsid w:val="009B401E"/>
    <w:rsid w:val="009B4F10"/>
    <w:rsid w:val="009C0B8B"/>
    <w:rsid w:val="009D547C"/>
    <w:rsid w:val="009D643A"/>
    <w:rsid w:val="009F112C"/>
    <w:rsid w:val="009F7D2A"/>
    <w:rsid w:val="00A07336"/>
    <w:rsid w:val="00A4093C"/>
    <w:rsid w:val="00A42E15"/>
    <w:rsid w:val="00A532A0"/>
    <w:rsid w:val="00A61336"/>
    <w:rsid w:val="00A63D9D"/>
    <w:rsid w:val="00A71AC1"/>
    <w:rsid w:val="00A875BD"/>
    <w:rsid w:val="00A94EC7"/>
    <w:rsid w:val="00A958DE"/>
    <w:rsid w:val="00A9643F"/>
    <w:rsid w:val="00AC04D4"/>
    <w:rsid w:val="00AD05F8"/>
    <w:rsid w:val="00AE3E2E"/>
    <w:rsid w:val="00AF0C8D"/>
    <w:rsid w:val="00AF1367"/>
    <w:rsid w:val="00AF4FC0"/>
    <w:rsid w:val="00AF5BA2"/>
    <w:rsid w:val="00B07B93"/>
    <w:rsid w:val="00B20C81"/>
    <w:rsid w:val="00B26B2A"/>
    <w:rsid w:val="00B34232"/>
    <w:rsid w:val="00B34A68"/>
    <w:rsid w:val="00B36715"/>
    <w:rsid w:val="00B41FBC"/>
    <w:rsid w:val="00B65E4C"/>
    <w:rsid w:val="00B736BA"/>
    <w:rsid w:val="00B82645"/>
    <w:rsid w:val="00B9114D"/>
    <w:rsid w:val="00B94AF6"/>
    <w:rsid w:val="00BA636A"/>
    <w:rsid w:val="00C00A25"/>
    <w:rsid w:val="00C03A45"/>
    <w:rsid w:val="00C07B41"/>
    <w:rsid w:val="00C26947"/>
    <w:rsid w:val="00C275CD"/>
    <w:rsid w:val="00C330F4"/>
    <w:rsid w:val="00C42568"/>
    <w:rsid w:val="00C5063B"/>
    <w:rsid w:val="00C70507"/>
    <w:rsid w:val="00C90C5B"/>
    <w:rsid w:val="00CA45EA"/>
    <w:rsid w:val="00CC3EEC"/>
    <w:rsid w:val="00CE02A2"/>
    <w:rsid w:val="00CF3D24"/>
    <w:rsid w:val="00D0150C"/>
    <w:rsid w:val="00D06878"/>
    <w:rsid w:val="00D32EC1"/>
    <w:rsid w:val="00D41DD8"/>
    <w:rsid w:val="00D45956"/>
    <w:rsid w:val="00D465CD"/>
    <w:rsid w:val="00D70D73"/>
    <w:rsid w:val="00D71765"/>
    <w:rsid w:val="00D726B2"/>
    <w:rsid w:val="00D7567C"/>
    <w:rsid w:val="00D81A19"/>
    <w:rsid w:val="00DA616D"/>
    <w:rsid w:val="00DB4939"/>
    <w:rsid w:val="00DD075E"/>
    <w:rsid w:val="00DD26FD"/>
    <w:rsid w:val="00DD7D55"/>
    <w:rsid w:val="00DE1AA9"/>
    <w:rsid w:val="00DE79E3"/>
    <w:rsid w:val="00E04B25"/>
    <w:rsid w:val="00E04C98"/>
    <w:rsid w:val="00E15EFB"/>
    <w:rsid w:val="00E17D34"/>
    <w:rsid w:val="00E251F0"/>
    <w:rsid w:val="00E41483"/>
    <w:rsid w:val="00E46D0F"/>
    <w:rsid w:val="00E53C8F"/>
    <w:rsid w:val="00E66C23"/>
    <w:rsid w:val="00E6755B"/>
    <w:rsid w:val="00E730F7"/>
    <w:rsid w:val="00EA46B3"/>
    <w:rsid w:val="00EC4D33"/>
    <w:rsid w:val="00ED2033"/>
    <w:rsid w:val="00EE5C2B"/>
    <w:rsid w:val="00EF2F79"/>
    <w:rsid w:val="00F040A4"/>
    <w:rsid w:val="00F07696"/>
    <w:rsid w:val="00F1536D"/>
    <w:rsid w:val="00F22307"/>
    <w:rsid w:val="00F43A74"/>
    <w:rsid w:val="00F46360"/>
    <w:rsid w:val="00F56C64"/>
    <w:rsid w:val="00F573F1"/>
    <w:rsid w:val="00F805D1"/>
    <w:rsid w:val="00FB1E25"/>
    <w:rsid w:val="00FD38DC"/>
    <w:rsid w:val="00FD3FC5"/>
    <w:rsid w:val="00FD76DE"/>
    <w:rsid w:val="00FE3052"/>
    <w:rsid w:val="00FE36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71534"/>
  <w15:docId w15:val="{5B0E0119-E159-423C-BDD3-3B3D58F46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s-V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64" w:lineRule="auto"/>
    </w:pPr>
    <w:rPr>
      <w:sz w:val="21"/>
    </w:rPr>
  </w:style>
  <w:style w:type="paragraph" w:styleId="Ttulo1">
    <w:name w:val="heading 1"/>
    <w:basedOn w:val="Normal"/>
    <w:next w:val="Normal"/>
    <w:link w:val="Ttulo1Car"/>
    <w:uiPriority w:val="9"/>
    <w:qFormat/>
    <w:pPr>
      <w:keepNext/>
      <w:keepLines/>
      <w:spacing w:before="360" w:after="0" w:line="240" w:lineRule="auto"/>
      <w:outlineLvl w:val="0"/>
    </w:pPr>
    <w:rPr>
      <w:rFonts w:asciiTheme="majorHAnsi" w:eastAsiaTheme="majorEastAsia" w:hAnsiTheme="majorHAnsi" w:cstheme="majorBidi"/>
      <w:bCs/>
      <w:color w:val="5B9BD5" w:themeColor="accent1"/>
      <w:sz w:val="32"/>
      <w:szCs w:val="32"/>
      <w14:numForm w14:val="oldStyle"/>
    </w:rPr>
  </w:style>
  <w:style w:type="paragraph" w:styleId="Ttulo2">
    <w:name w:val="heading 2"/>
    <w:basedOn w:val="Normal"/>
    <w:next w:val="Normal"/>
    <w:link w:val="Ttulo2Car"/>
    <w:uiPriority w:val="9"/>
    <w:semiHidden/>
    <w:unhideWhenUsed/>
    <w:qFormat/>
    <w:pPr>
      <w:keepNext/>
      <w:keepLines/>
      <w:spacing w:before="120" w:after="0" w:line="240" w:lineRule="auto"/>
      <w:outlineLvl w:val="1"/>
    </w:pPr>
    <w:rPr>
      <w:rFonts w:asciiTheme="majorHAnsi" w:eastAsiaTheme="majorEastAsia" w:hAnsiTheme="majorHAnsi" w:cstheme="majorBidi"/>
      <w:bCs/>
      <w:color w:val="44546A" w:themeColor="text2"/>
      <w:sz w:val="28"/>
      <w:szCs w:val="28"/>
    </w:rPr>
  </w:style>
  <w:style w:type="paragraph" w:styleId="Ttulo3">
    <w:name w:val="heading 3"/>
    <w:basedOn w:val="Normal"/>
    <w:next w:val="Normal"/>
    <w:link w:val="Ttulo3Car"/>
    <w:uiPriority w:val="9"/>
    <w:semiHidden/>
    <w:unhideWhenUsed/>
    <w:qFormat/>
    <w:pPr>
      <w:keepNext/>
      <w:keepLines/>
      <w:spacing w:before="20" w:after="0" w:line="240" w:lineRule="auto"/>
      <w:outlineLvl w:val="2"/>
    </w:pPr>
    <w:rPr>
      <w:rFonts w:eastAsiaTheme="majorEastAsia" w:cstheme="majorBidi"/>
      <w:b/>
      <w:bCs/>
      <w:color w:val="2E74B5" w:themeColor="accent1" w:themeShade="BF"/>
      <w:sz w:val="24"/>
    </w:rPr>
  </w:style>
  <w:style w:type="paragraph" w:styleId="Ttulo4">
    <w:name w:val="heading 4"/>
    <w:basedOn w:val="Normal"/>
    <w:next w:val="Normal"/>
    <w:link w:val="Ttulo4Car"/>
    <w:uiPriority w:val="9"/>
    <w:semiHidden/>
    <w:unhideWhenUsed/>
    <w:qFormat/>
    <w:pPr>
      <w:keepNext/>
      <w:keepLines/>
      <w:spacing w:before="200" w:after="0"/>
      <w:outlineLvl w:val="3"/>
    </w:pPr>
    <w:rPr>
      <w:rFonts w:asciiTheme="majorHAnsi" w:eastAsiaTheme="majorEastAsia" w:hAnsiTheme="majorHAnsi" w:cstheme="majorBidi"/>
      <w:b/>
      <w:bCs/>
      <w:i/>
      <w:iCs/>
      <w:color w:val="5B9BD5" w:themeColor="accent1"/>
      <w:sz w:val="22"/>
    </w:rPr>
  </w:style>
  <w:style w:type="paragraph" w:styleId="Ttulo5">
    <w:name w:val="heading 5"/>
    <w:basedOn w:val="Normal"/>
    <w:next w:val="Normal"/>
    <w:link w:val="Ttulo5Car"/>
    <w:uiPriority w:val="9"/>
    <w:semiHidden/>
    <w:unhideWhenUsed/>
    <w:qFormat/>
    <w:pPr>
      <w:keepNext/>
      <w:keepLines/>
      <w:spacing w:before="200" w:after="0"/>
      <w:outlineLvl w:val="4"/>
    </w:pPr>
    <w:rPr>
      <w:rFonts w:asciiTheme="majorHAnsi" w:eastAsiaTheme="majorEastAsia" w:hAnsiTheme="majorHAnsi" w:cstheme="majorBidi"/>
      <w:color w:val="1F4E79" w:themeColor="accent1" w:themeShade="80"/>
      <w:sz w:val="22"/>
    </w:rPr>
  </w:style>
  <w:style w:type="paragraph" w:styleId="Ttulo6">
    <w:name w:val="heading 6"/>
    <w:basedOn w:val="Normal"/>
    <w:next w:val="Normal"/>
    <w:link w:val="Ttulo6Car"/>
    <w:uiPriority w:val="9"/>
    <w:semiHidden/>
    <w:unhideWhenUsed/>
    <w:qFormat/>
    <w:pPr>
      <w:keepNext/>
      <w:keepLines/>
      <w:spacing w:before="200" w:after="0"/>
      <w:outlineLvl w:val="5"/>
    </w:pPr>
    <w:rPr>
      <w:rFonts w:asciiTheme="majorHAnsi" w:eastAsiaTheme="majorEastAsia" w:hAnsiTheme="majorHAnsi" w:cstheme="majorBidi"/>
      <w:i/>
      <w:iCs/>
      <w:color w:val="1F4E79" w:themeColor="accent1" w:themeShade="80"/>
      <w:sz w:val="22"/>
    </w:rPr>
  </w:style>
  <w:style w:type="paragraph" w:styleId="Ttulo7">
    <w:name w:val="heading 7"/>
    <w:basedOn w:val="Normal"/>
    <w:next w:val="Normal"/>
    <w:link w:val="Ttulo7C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sz w:val="22"/>
    </w:rPr>
  </w:style>
  <w:style w:type="paragraph" w:styleId="Ttulo8">
    <w:name w:val="heading 8"/>
    <w:basedOn w:val="Normal"/>
    <w:next w:val="Normal"/>
    <w:link w:val="Ttulo8C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bCs/>
      <w:color w:val="5B9BD5" w:themeColor="accent1"/>
      <w:sz w:val="32"/>
      <w:szCs w:val="32"/>
      <w14:numForm w14:val="oldStyle"/>
    </w:rPr>
  </w:style>
  <w:style w:type="character" w:customStyle="1" w:styleId="Ttulo2Car">
    <w:name w:val="Título 2 Car"/>
    <w:basedOn w:val="Fuentedeprrafopredeter"/>
    <w:link w:val="Ttulo2"/>
    <w:uiPriority w:val="9"/>
    <w:semiHidden/>
    <w:rPr>
      <w:rFonts w:asciiTheme="majorHAnsi" w:eastAsiaTheme="majorEastAsia" w:hAnsiTheme="majorHAnsi" w:cstheme="majorBidi"/>
      <w:bCs/>
      <w:color w:val="44546A" w:themeColor="text2"/>
      <w:sz w:val="28"/>
      <w:szCs w:val="28"/>
    </w:rPr>
  </w:style>
  <w:style w:type="character" w:customStyle="1" w:styleId="Ttulo3Car">
    <w:name w:val="Título 3 Car"/>
    <w:basedOn w:val="Fuentedeprrafopredeter"/>
    <w:link w:val="Ttulo3"/>
    <w:uiPriority w:val="9"/>
    <w:semiHidden/>
    <w:rPr>
      <w:rFonts w:eastAsiaTheme="majorEastAsia" w:cstheme="majorBidi"/>
      <w:b/>
      <w:bCs/>
      <w:color w:val="2E74B5" w:themeColor="accent1" w:themeShade="BF"/>
      <w:sz w:val="24"/>
    </w:rPr>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color w:val="323E4F" w:themeColor="text2" w:themeShade="BF"/>
      <w:kern w:val="28"/>
      <w:sz w:val="80"/>
      <w:szCs w:val="80"/>
      <w14:ligatures w14:val="standard"/>
      <w14:numForm w14:val="oldStyle"/>
    </w:rPr>
  </w:style>
  <w:style w:type="character" w:customStyle="1" w:styleId="TtuloCar">
    <w:name w:val="Título Car"/>
    <w:basedOn w:val="Fuentedeprrafopredeter"/>
    <w:link w:val="Ttulo"/>
    <w:uiPriority w:val="10"/>
    <w:rPr>
      <w:rFonts w:asciiTheme="majorHAnsi" w:eastAsiaTheme="majorEastAsia" w:hAnsiTheme="majorHAnsi" w:cstheme="majorBidi"/>
      <w:color w:val="323E4F" w:themeColor="text2" w:themeShade="BF"/>
      <w:kern w:val="28"/>
      <w:sz w:val="80"/>
      <w:szCs w:val="80"/>
      <w14:ligatures w14:val="standard"/>
      <w14:numForm w14:val="oldStyle"/>
    </w:rPr>
  </w:style>
  <w:style w:type="paragraph" w:styleId="Subttulo">
    <w:name w:val="Subtitle"/>
    <w:basedOn w:val="Normal"/>
    <w:next w:val="Normal"/>
    <w:link w:val="SubttuloCar"/>
    <w:uiPriority w:val="11"/>
    <w:qFormat/>
    <w:pPr>
      <w:numPr>
        <w:ilvl w:val="1"/>
      </w:numPr>
    </w:pPr>
    <w:rPr>
      <w:rFonts w:eastAsiaTheme="majorEastAsia" w:cstheme="majorBidi"/>
      <w:iCs/>
      <w:color w:val="44546A" w:themeColor="text2"/>
      <w:sz w:val="32"/>
      <w:szCs w:val="32"/>
    </w:rPr>
  </w:style>
  <w:style w:type="character" w:customStyle="1" w:styleId="SubttuloCar">
    <w:name w:val="Subtítulo Car"/>
    <w:basedOn w:val="Fuentedeprrafopredeter"/>
    <w:link w:val="Subttulo"/>
    <w:uiPriority w:val="11"/>
    <w:rPr>
      <w:rFonts w:eastAsiaTheme="majorEastAsia" w:cstheme="majorBidi"/>
      <w:iCs/>
      <w:color w:val="44546A" w:themeColor="text2"/>
      <w:sz w:val="32"/>
      <w:szCs w:val="32"/>
    </w:rPr>
  </w:style>
  <w:style w:type="character" w:styleId="Textodelmarcadordeposicin">
    <w:name w:val="Placeholder Text"/>
    <w:basedOn w:val="Fuentedeprrafopredeter"/>
    <w:uiPriority w:val="99"/>
    <w:rPr>
      <w:color w:val="808080"/>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1F4E79" w:themeColor="accent1" w:themeShade="8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1F4E79" w:themeColor="accent1" w:themeShade="8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pPr>
      <w:spacing w:line="240" w:lineRule="auto"/>
    </w:pPr>
    <w:rPr>
      <w:rFonts w:eastAsiaTheme="minorEastAsia"/>
      <w:b/>
      <w:bCs/>
      <w:smallCaps/>
      <w:color w:val="44546A" w:themeColor="text2"/>
      <w:spacing w:val="6"/>
      <w:sz w:val="20"/>
      <w:szCs w:val="20"/>
    </w:rPr>
  </w:style>
  <w:style w:type="character" w:styleId="Textoennegrita">
    <w:name w:val="Strong"/>
    <w:basedOn w:val="Fuentedeprrafopredeter"/>
    <w:uiPriority w:val="22"/>
    <w:qFormat/>
    <w:rPr>
      <w:b/>
      <w:bCs/>
      <w14:numForm w14:val="oldStyle"/>
    </w:rPr>
  </w:style>
  <w:style w:type="character" w:styleId="nfasis">
    <w:name w:val="Emphasis"/>
    <w:basedOn w:val="Fuentedeprrafopredeter"/>
    <w:uiPriority w:val="20"/>
    <w:qFormat/>
    <w:rPr>
      <w:i/>
      <w:iCs/>
      <w:color w:val="44546A" w:themeColor="text2"/>
    </w:rPr>
  </w:style>
  <w:style w:type="paragraph" w:styleId="Sinespaciado">
    <w:name w:val="No Spacing"/>
    <w:link w:val="SinespaciadoCar"/>
    <w:uiPriority w:val="1"/>
    <w:qFormat/>
    <w:pPr>
      <w:spacing w:after="0" w:line="240" w:lineRule="auto"/>
    </w:pPr>
  </w:style>
  <w:style w:type="paragraph" w:styleId="Prrafodelista">
    <w:name w:val="List Paragraph"/>
    <w:basedOn w:val="Normal"/>
    <w:uiPriority w:val="34"/>
    <w:qFormat/>
    <w:pPr>
      <w:spacing w:line="240" w:lineRule="auto"/>
      <w:ind w:left="720" w:hanging="288"/>
      <w:contextualSpacing/>
    </w:pPr>
    <w:rPr>
      <w:color w:val="323E4F" w:themeColor="text2" w:themeShade="BF"/>
    </w:rPr>
  </w:style>
  <w:style w:type="paragraph" w:styleId="Cita">
    <w:name w:val="Quote"/>
    <w:basedOn w:val="Normal"/>
    <w:next w:val="Normal"/>
    <w:link w:val="CitaCar"/>
    <w:uiPriority w:val="29"/>
    <w:qFormat/>
    <w:pPr>
      <w:spacing w:before="160" w:line="300" w:lineRule="auto"/>
      <w:ind w:left="720" w:right="720"/>
      <w:jc w:val="center"/>
    </w:pPr>
    <w:rPr>
      <w:rFonts w:asciiTheme="majorHAnsi" w:eastAsiaTheme="minorEastAsia" w:hAnsiTheme="majorHAnsi"/>
      <w:i/>
      <w:iCs/>
      <w:color w:val="5B9BD5" w:themeColor="accent1"/>
      <w:sz w:val="24"/>
      <w14:ligatures w14:val="standard"/>
      <w14:numForm w14:val="oldStyle"/>
    </w:rPr>
  </w:style>
  <w:style w:type="character" w:customStyle="1" w:styleId="CitaCar">
    <w:name w:val="Cita Car"/>
    <w:basedOn w:val="Fuentedeprrafopredeter"/>
    <w:link w:val="Cita"/>
    <w:uiPriority w:val="29"/>
    <w:rPr>
      <w:rFonts w:asciiTheme="majorHAnsi" w:eastAsiaTheme="minorEastAsia" w:hAnsiTheme="majorHAnsi"/>
      <w:i/>
      <w:iCs/>
      <w:color w:val="5B9BD5" w:themeColor="accent1"/>
      <w:sz w:val="24"/>
      <w14:ligatures w14:val="standard"/>
      <w14:numForm w14:val="oldStyle"/>
    </w:rPr>
  </w:style>
  <w:style w:type="paragraph" w:styleId="Citadestacada">
    <w:name w:val="Intense Quote"/>
    <w:basedOn w:val="Normal"/>
    <w:next w:val="Normal"/>
    <w:link w:val="CitadestacadaCar"/>
    <w:uiPriority w:val="30"/>
    <w:qFormat/>
    <w:pPr>
      <w:pBdr>
        <w:top w:val="single" w:sz="36" w:space="8" w:color="5B9BD5" w:themeColor="accent1"/>
        <w:left w:val="single" w:sz="36" w:space="8" w:color="5B9BD5" w:themeColor="accent1"/>
        <w:bottom w:val="single" w:sz="36" w:space="8" w:color="5B9BD5" w:themeColor="accent1"/>
        <w:right w:val="single" w:sz="36" w:space="8" w:color="5B9BD5" w:themeColor="accent1"/>
      </w:pBdr>
      <w:shd w:val="clear" w:color="auto" w:fill="5B9BD5" w:themeFill="accent1"/>
      <w:spacing w:before="200" w:after="280" w:line="300" w:lineRule="auto"/>
      <w:ind w:left="936" w:right="936"/>
      <w:jc w:val="center"/>
    </w:pPr>
    <w:rPr>
      <w:rFonts w:eastAsiaTheme="minorEastAsia"/>
      <w:b/>
      <w:bCs/>
      <w:i/>
      <w:iCs/>
      <w:color w:val="FFFFFF" w:themeColor="background1"/>
      <w14:ligatures w14:val="standard"/>
      <w14:numForm w14:val="oldStyle"/>
    </w:rPr>
  </w:style>
  <w:style w:type="character" w:customStyle="1" w:styleId="CitadestacadaCar">
    <w:name w:val="Cita destacada Car"/>
    <w:basedOn w:val="Fuentedeprrafopredeter"/>
    <w:link w:val="Citadestacada"/>
    <w:uiPriority w:val="30"/>
    <w:rPr>
      <w:rFonts w:eastAsiaTheme="minorEastAsia"/>
      <w:b/>
      <w:bCs/>
      <w:i/>
      <w:iCs/>
      <w:color w:val="FFFFFF" w:themeColor="background1"/>
      <w:sz w:val="21"/>
      <w:shd w:val="clear" w:color="auto" w:fill="5B9BD5" w:themeFill="accent1"/>
      <w14:ligatures w14:val="standard"/>
      <w14:numForm w14:val="oldStyle"/>
    </w:rPr>
  </w:style>
  <w:style w:type="character" w:styleId="nfasissutil">
    <w:name w:val="Subtle Emphasis"/>
    <w:basedOn w:val="Fuentedeprrafopredeter"/>
    <w:uiPriority w:val="19"/>
    <w:qFormat/>
    <w:rPr>
      <w:i/>
      <w:iCs/>
      <w:color w:val="000000"/>
    </w:rPr>
  </w:style>
  <w:style w:type="character" w:styleId="nfasisintenso">
    <w:name w:val="Intense Emphasis"/>
    <w:basedOn w:val="Fuentedeprrafopredeter"/>
    <w:uiPriority w:val="21"/>
    <w:qFormat/>
    <w:rPr>
      <w:b/>
      <w:bCs/>
      <w:i/>
      <w:iCs/>
      <w:color w:val="5B9BD5" w:themeColor="accent1"/>
    </w:rPr>
  </w:style>
  <w:style w:type="character" w:styleId="Referenciasutil">
    <w:name w:val="Subtle Reference"/>
    <w:basedOn w:val="Fuentedeprrafopredeter"/>
    <w:uiPriority w:val="31"/>
    <w:qFormat/>
    <w:rPr>
      <w:smallCaps/>
      <w:color w:val="ED7D31" w:themeColor="accent2"/>
      <w:u w:val="single"/>
    </w:rPr>
  </w:style>
  <w:style w:type="character" w:styleId="Referenciaintensa">
    <w:name w:val="Intense Reference"/>
    <w:basedOn w:val="Fuentedeprrafopredeter"/>
    <w:uiPriority w:val="32"/>
    <w:qFormat/>
    <w:rPr>
      <w:b/>
      <w:bCs/>
      <w:smallCaps/>
      <w:color w:val="ED7D31" w:themeColor="accent2"/>
      <w:spacing w:val="5"/>
      <w:u w:val="single"/>
    </w:rPr>
  </w:style>
  <w:style w:type="character" w:styleId="Ttulodellibro">
    <w:name w:val="Book Title"/>
    <w:basedOn w:val="Fuentedeprrafopredeter"/>
    <w:uiPriority w:val="33"/>
    <w:qFormat/>
    <w:rPr>
      <w:b/>
      <w:bCs/>
      <w:caps w:val="0"/>
      <w:smallCaps/>
      <w:spacing w:val="10"/>
    </w:rPr>
  </w:style>
  <w:style w:type="paragraph" w:styleId="TtuloTDC">
    <w:name w:val="TOC Heading"/>
    <w:basedOn w:val="Ttulo1"/>
    <w:next w:val="Normal"/>
    <w:uiPriority w:val="39"/>
    <w:unhideWhenUsed/>
    <w:qFormat/>
    <w:pPr>
      <w:spacing w:before="480" w:line="264" w:lineRule="auto"/>
      <w:outlineLvl w:val="9"/>
    </w:pPr>
    <w:rPr>
      <w:b/>
      <w:color w:val="2E74B5" w:themeColor="accent1" w:themeShade="BF"/>
      <w:sz w:val="28"/>
      <w14:numForm w14:val="default"/>
    </w:rPr>
  </w:style>
  <w:style w:type="paragraph" w:customStyle="1" w:styleId="Nombre">
    <w:name w:val="Nombre"/>
    <w:basedOn w:val="Ttulo"/>
    <w:qFormat/>
    <w:rPr>
      <w:b/>
      <w:sz w:val="28"/>
      <w:szCs w:val="28"/>
    </w:rPr>
  </w:style>
  <w:style w:type="character" w:customStyle="1" w:styleId="SinespaciadoCar">
    <w:name w:val="Sin espaciado Car"/>
    <w:basedOn w:val="Fuentedeprrafopredeter"/>
    <w:link w:val="Sinespaciado"/>
    <w:uiPriority w:val="1"/>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Pr>
      <w:sz w:val="21"/>
    </w:rPr>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Pr>
      <w:sz w:val="21"/>
    </w:rPr>
  </w:style>
  <w:style w:type="character" w:customStyle="1" w:styleId="e24kjd">
    <w:name w:val="e24kjd"/>
    <w:basedOn w:val="Fuentedeprrafopredeter"/>
    <w:rsid w:val="00FE36DD"/>
  </w:style>
  <w:style w:type="character" w:styleId="Hipervnculo">
    <w:name w:val="Hyperlink"/>
    <w:basedOn w:val="Fuentedeprrafopredeter"/>
    <w:uiPriority w:val="99"/>
    <w:unhideWhenUsed/>
    <w:rsid w:val="003F4A01"/>
    <w:rPr>
      <w:color w:val="0000FF"/>
      <w:u w:val="single"/>
    </w:rPr>
  </w:style>
  <w:style w:type="character" w:customStyle="1" w:styleId="a">
    <w:name w:val="a"/>
    <w:basedOn w:val="Fuentedeprrafopredeter"/>
    <w:rsid w:val="005076D0"/>
  </w:style>
  <w:style w:type="paragraph" w:styleId="Textonotaalfinal">
    <w:name w:val="endnote text"/>
    <w:basedOn w:val="Normal"/>
    <w:link w:val="TextonotaalfinalCar"/>
    <w:uiPriority w:val="99"/>
    <w:semiHidden/>
    <w:unhideWhenUsed/>
    <w:rsid w:val="00296A4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96A4B"/>
    <w:rPr>
      <w:sz w:val="20"/>
      <w:szCs w:val="20"/>
    </w:rPr>
  </w:style>
  <w:style w:type="character" w:styleId="Refdenotaalfinal">
    <w:name w:val="endnote reference"/>
    <w:basedOn w:val="Fuentedeprrafopredeter"/>
    <w:uiPriority w:val="99"/>
    <w:semiHidden/>
    <w:unhideWhenUsed/>
    <w:rsid w:val="00296A4B"/>
    <w:rPr>
      <w:vertAlign w:val="superscript"/>
    </w:rPr>
  </w:style>
  <w:style w:type="paragraph" w:styleId="Textonotapie">
    <w:name w:val="footnote text"/>
    <w:basedOn w:val="Normal"/>
    <w:link w:val="TextonotapieCar"/>
    <w:uiPriority w:val="99"/>
    <w:semiHidden/>
    <w:unhideWhenUsed/>
    <w:rsid w:val="00296A4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96A4B"/>
    <w:rPr>
      <w:sz w:val="20"/>
      <w:szCs w:val="20"/>
    </w:rPr>
  </w:style>
  <w:style w:type="character" w:styleId="Refdenotaalpie">
    <w:name w:val="footnote reference"/>
    <w:basedOn w:val="Fuentedeprrafopredeter"/>
    <w:uiPriority w:val="99"/>
    <w:semiHidden/>
    <w:unhideWhenUsed/>
    <w:rsid w:val="00296A4B"/>
    <w:rPr>
      <w:vertAlign w:val="superscript"/>
    </w:rPr>
  </w:style>
  <w:style w:type="character" w:customStyle="1" w:styleId="tlid-translation">
    <w:name w:val="tlid-translation"/>
    <w:basedOn w:val="Fuentedeprrafopredeter"/>
    <w:rsid w:val="001E7719"/>
  </w:style>
  <w:style w:type="paragraph" w:styleId="NormalWeb">
    <w:name w:val="Normal (Web)"/>
    <w:basedOn w:val="Normal"/>
    <w:uiPriority w:val="99"/>
    <w:semiHidden/>
    <w:unhideWhenUsed/>
    <w:rsid w:val="0075777E"/>
    <w:pPr>
      <w:spacing w:before="100" w:beforeAutospacing="1" w:after="100" w:afterAutospacing="1" w:line="240" w:lineRule="auto"/>
    </w:pPr>
    <w:rPr>
      <w:rFonts w:ascii="Times New Roman" w:eastAsia="Times New Roman" w:hAnsi="Times New Roman" w:cs="Times New Roman"/>
      <w:sz w:val="24"/>
      <w:szCs w:val="24"/>
    </w:rPr>
  </w:style>
  <w:style w:type="paragraph" w:styleId="TDC1">
    <w:name w:val="toc 1"/>
    <w:basedOn w:val="Normal"/>
    <w:next w:val="Normal"/>
    <w:autoRedefine/>
    <w:uiPriority w:val="39"/>
    <w:unhideWhenUsed/>
    <w:rsid w:val="008A28CE"/>
    <w:pPr>
      <w:spacing w:after="100"/>
    </w:pPr>
  </w:style>
  <w:style w:type="paragraph" w:styleId="TDC2">
    <w:name w:val="toc 2"/>
    <w:basedOn w:val="Normal"/>
    <w:next w:val="Normal"/>
    <w:autoRedefine/>
    <w:uiPriority w:val="39"/>
    <w:unhideWhenUsed/>
    <w:rsid w:val="004A2995"/>
    <w:pPr>
      <w:spacing w:after="100" w:line="259" w:lineRule="auto"/>
      <w:ind w:left="220"/>
    </w:pPr>
    <w:rPr>
      <w:rFonts w:eastAsiaTheme="minorEastAsia" w:cs="Times New Roman"/>
      <w:sz w:val="22"/>
    </w:rPr>
  </w:style>
  <w:style w:type="paragraph" w:styleId="TDC3">
    <w:name w:val="toc 3"/>
    <w:basedOn w:val="Normal"/>
    <w:next w:val="Normal"/>
    <w:autoRedefine/>
    <w:uiPriority w:val="39"/>
    <w:unhideWhenUsed/>
    <w:rsid w:val="004A2995"/>
    <w:pPr>
      <w:spacing w:after="100" w:line="259" w:lineRule="auto"/>
      <w:ind w:left="440"/>
    </w:pPr>
    <w:rPr>
      <w:rFonts w:eastAsiaTheme="minorEastAsia"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2375350">
      <w:bodyDiv w:val="1"/>
      <w:marLeft w:val="0"/>
      <w:marRight w:val="0"/>
      <w:marTop w:val="0"/>
      <w:marBottom w:val="0"/>
      <w:divBdr>
        <w:top w:val="none" w:sz="0" w:space="0" w:color="auto"/>
        <w:left w:val="none" w:sz="0" w:space="0" w:color="auto"/>
        <w:bottom w:val="none" w:sz="0" w:space="0" w:color="auto"/>
        <w:right w:val="none" w:sz="0" w:space="0" w:color="auto"/>
      </w:divBdr>
    </w:div>
    <w:div w:id="808010083">
      <w:bodyDiv w:val="1"/>
      <w:marLeft w:val="0"/>
      <w:marRight w:val="0"/>
      <w:marTop w:val="0"/>
      <w:marBottom w:val="0"/>
      <w:divBdr>
        <w:top w:val="none" w:sz="0" w:space="0" w:color="auto"/>
        <w:left w:val="none" w:sz="0" w:space="0" w:color="auto"/>
        <w:bottom w:val="none" w:sz="0" w:space="0" w:color="auto"/>
        <w:right w:val="none" w:sz="0" w:space="0" w:color="auto"/>
      </w:divBdr>
    </w:div>
    <w:div w:id="883174378">
      <w:bodyDiv w:val="1"/>
      <w:marLeft w:val="0"/>
      <w:marRight w:val="0"/>
      <w:marTop w:val="0"/>
      <w:marBottom w:val="0"/>
      <w:divBdr>
        <w:top w:val="none" w:sz="0" w:space="0" w:color="auto"/>
        <w:left w:val="none" w:sz="0" w:space="0" w:color="auto"/>
        <w:bottom w:val="none" w:sz="0" w:space="0" w:color="auto"/>
        <w:right w:val="none" w:sz="0" w:space="0" w:color="auto"/>
      </w:divBdr>
    </w:div>
    <w:div w:id="1211383937">
      <w:bodyDiv w:val="1"/>
      <w:marLeft w:val="0"/>
      <w:marRight w:val="0"/>
      <w:marTop w:val="0"/>
      <w:marBottom w:val="0"/>
      <w:divBdr>
        <w:top w:val="none" w:sz="0" w:space="0" w:color="auto"/>
        <w:left w:val="none" w:sz="0" w:space="0" w:color="auto"/>
        <w:bottom w:val="none" w:sz="0" w:space="0" w:color="auto"/>
        <w:right w:val="none" w:sz="0" w:space="0" w:color="auto"/>
      </w:divBdr>
    </w:div>
    <w:div w:id="1402873547">
      <w:bodyDiv w:val="1"/>
      <w:marLeft w:val="0"/>
      <w:marRight w:val="0"/>
      <w:marTop w:val="0"/>
      <w:marBottom w:val="0"/>
      <w:divBdr>
        <w:top w:val="none" w:sz="0" w:space="0" w:color="auto"/>
        <w:left w:val="none" w:sz="0" w:space="0" w:color="auto"/>
        <w:bottom w:val="none" w:sz="0" w:space="0" w:color="auto"/>
        <w:right w:val="none" w:sz="0" w:space="0" w:color="auto"/>
      </w:divBdr>
    </w:div>
    <w:div w:id="1413087286">
      <w:bodyDiv w:val="1"/>
      <w:marLeft w:val="0"/>
      <w:marRight w:val="0"/>
      <w:marTop w:val="0"/>
      <w:marBottom w:val="0"/>
      <w:divBdr>
        <w:top w:val="none" w:sz="0" w:space="0" w:color="auto"/>
        <w:left w:val="none" w:sz="0" w:space="0" w:color="auto"/>
        <w:bottom w:val="none" w:sz="0" w:space="0" w:color="auto"/>
        <w:right w:val="none" w:sz="0" w:space="0" w:color="auto"/>
      </w:divBdr>
    </w:div>
    <w:div w:id="1820076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Presi%C3%B3n_arterial" TargetMode="External"/><Relationship Id="rId18" Type="http://schemas.openxmlformats.org/officeDocument/2006/relationships/hyperlink" Target="https://es.wikipedia.org/wiki/Cuerpo_humano" TargetMode="External"/><Relationship Id="rId26" Type="http://schemas.openxmlformats.org/officeDocument/2006/relationships/hyperlink" Target="https://es.wikipedia.org/wiki/Cuerpo_humano" TargetMode="External"/><Relationship Id="rId39" Type="http://schemas.openxmlformats.org/officeDocument/2006/relationships/image" Target="media/image8.png"/><Relationship Id="rId21" Type="http://schemas.openxmlformats.org/officeDocument/2006/relationships/hyperlink" Target="https://es.wikipedia.org/wiki/Sensor" TargetMode="External"/><Relationship Id="rId34" Type="http://schemas.openxmlformats.org/officeDocument/2006/relationships/image" Target="media/image4.jpeg"/><Relationship Id="rId42" Type="http://schemas.openxmlformats.org/officeDocument/2006/relationships/hyperlink" Target="https://es.wikipedia.org/wiki/C" TargetMode="External"/><Relationship Id="rId47" Type="http://schemas.openxmlformats.org/officeDocument/2006/relationships/hyperlink" Target="https://es.wikipedia.org/wiki/APK_(formato)" TargetMode="External"/><Relationship Id="rId50" Type="http://schemas.openxmlformats.org/officeDocument/2006/relationships/image" Target="media/image11.png"/><Relationship Id="rId55"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es.wikipedia.org/wiki/Cuerpo_humano" TargetMode="External"/><Relationship Id="rId29" Type="http://schemas.openxmlformats.org/officeDocument/2006/relationships/hyperlink" Target="https://es.wikipedia.org/wiki/Sensor" TargetMode="External"/><Relationship Id="rId11" Type="http://schemas.openxmlformats.org/officeDocument/2006/relationships/hyperlink" Target="https://es.wikipedia.org/wiki/Frecuencia_card%C3%ADaca" TargetMode="External"/><Relationship Id="rId24" Type="http://schemas.openxmlformats.org/officeDocument/2006/relationships/hyperlink" Target="https://es.wikipedia.org/wiki/Cuerpo_humano" TargetMode="External"/><Relationship Id="rId32" Type="http://schemas.openxmlformats.org/officeDocument/2006/relationships/image" Target="media/image2.png"/><Relationship Id="rId37" Type="http://schemas.openxmlformats.org/officeDocument/2006/relationships/hyperlink" Target="https://es.wikipedia.org/w/index.php?title=Intercambio_de_datos&amp;action=edit&amp;redlink=1" TargetMode="External"/><Relationship Id="rId40" Type="http://schemas.openxmlformats.org/officeDocument/2006/relationships/hyperlink" Target="https://es.wikipedia.org/wiki/Java_(lenguaje_de_programaci%C3%B3n)" TargetMode="External"/><Relationship Id="rId45" Type="http://schemas.openxmlformats.org/officeDocument/2006/relationships/hyperlink" Target="https://es.wikipedia.org/wiki/App_Inventor" TargetMode="External"/><Relationship Id="rId53" Type="http://schemas.openxmlformats.org/officeDocument/2006/relationships/header" Target="header1.xml"/><Relationship Id="rId58" Type="http://schemas.openxmlformats.org/officeDocument/2006/relationships/glossaryDocument" Target="glossary/document.xml"/><Relationship Id="rId5" Type="http://schemas.openxmlformats.org/officeDocument/2006/relationships/styles" Target="styles.xml"/><Relationship Id="rId19" Type="http://schemas.openxmlformats.org/officeDocument/2006/relationships/hyperlink" Target="https://es.wikipedia.org/wiki/Red_inal%C3%A1mbrica"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es.wikipedia.org/wiki/Frecuencia_respiratoria" TargetMode="External"/><Relationship Id="rId22" Type="http://schemas.openxmlformats.org/officeDocument/2006/relationships/hyperlink" Target="https://es.wikipedia.org/wiki/Cuerpo_humano" TargetMode="External"/><Relationship Id="rId27" Type="http://schemas.openxmlformats.org/officeDocument/2006/relationships/hyperlink" Target="https://es.wikipedia.org/wiki/Red_inal%C3%A1mbrica" TargetMode="External"/><Relationship Id="rId30" Type="http://schemas.openxmlformats.org/officeDocument/2006/relationships/hyperlink" Target="https://es.wikipedia.org/wiki/Cuerpo_humano" TargetMode="External"/><Relationship Id="rId35" Type="http://schemas.openxmlformats.org/officeDocument/2006/relationships/image" Target="media/image5.jpeg"/><Relationship Id="rId43" Type="http://schemas.openxmlformats.org/officeDocument/2006/relationships/hyperlink" Target="https://es.wikipedia.org/wiki/C%2B%2B" TargetMode="External"/><Relationship Id="rId48" Type="http://schemas.openxmlformats.org/officeDocument/2006/relationships/image" Target="media/image10.png"/><Relationship Id="rId56"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image" Target="media/image12.png"/><Relationship Id="rId3" Type="http://schemas.openxmlformats.org/officeDocument/2006/relationships/customXml" Target="../customXml/item3.xml"/><Relationship Id="rId12" Type="http://schemas.openxmlformats.org/officeDocument/2006/relationships/hyperlink" Target="https://es.wikipedia.org/wiki/Frecuencia_card%C3%ADaca" TargetMode="External"/><Relationship Id="rId17" Type="http://schemas.openxmlformats.org/officeDocument/2006/relationships/hyperlink" Target="https://es.wikipedia.org/wiki/Sensor" TargetMode="External"/><Relationship Id="rId25" Type="http://schemas.openxmlformats.org/officeDocument/2006/relationships/hyperlink" Target="https://es.wikipedia.org/wiki/Sensor" TargetMode="External"/><Relationship Id="rId33" Type="http://schemas.openxmlformats.org/officeDocument/2006/relationships/image" Target="media/image3.jpeg"/><Relationship Id="rId38" Type="http://schemas.openxmlformats.org/officeDocument/2006/relationships/image" Target="media/image7.png"/><Relationship Id="rId46" Type="http://schemas.openxmlformats.org/officeDocument/2006/relationships/image" Target="media/image9.png"/><Relationship Id="rId59" Type="http://schemas.openxmlformats.org/officeDocument/2006/relationships/theme" Target="theme/theme1.xml"/><Relationship Id="rId20" Type="http://schemas.openxmlformats.org/officeDocument/2006/relationships/hyperlink" Target="https://es.wikipedia.org/wiki/Cuerpo_humano" TargetMode="External"/><Relationship Id="rId41" Type="http://schemas.openxmlformats.org/officeDocument/2006/relationships/hyperlink" Target="https://es.wikipedia.org/wiki/Android_SDK"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es.wikipedia.org/wiki/Red_inal%C3%A1mbrica" TargetMode="External"/><Relationship Id="rId23" Type="http://schemas.openxmlformats.org/officeDocument/2006/relationships/hyperlink" Target="https://es.wikipedia.org/wiki/Red_inal%C3%A1mbrica" TargetMode="External"/><Relationship Id="rId28" Type="http://schemas.openxmlformats.org/officeDocument/2006/relationships/hyperlink" Target="https://es.wikipedia.org/wiki/Cuerpo_humano" TargetMode="External"/><Relationship Id="rId36" Type="http://schemas.openxmlformats.org/officeDocument/2006/relationships/image" Target="media/image6.emf"/><Relationship Id="rId49" Type="http://schemas.openxmlformats.org/officeDocument/2006/relationships/hyperlink" Target="https://es.wikipedia.org/wiki/APK_(formato)" TargetMode="External"/><Relationship Id="rId57" Type="http://schemas.openxmlformats.org/officeDocument/2006/relationships/fontTable" Target="fontTable.xml"/><Relationship Id="rId10" Type="http://schemas.openxmlformats.org/officeDocument/2006/relationships/hyperlink" Target="https://es.wikipedia.org/wiki/Temperatura_corporal" TargetMode="External"/><Relationship Id="rId31" Type="http://schemas.openxmlformats.org/officeDocument/2006/relationships/image" Target="media/image1.png"/><Relationship Id="rId44" Type="http://schemas.openxmlformats.org/officeDocument/2006/relationships/hyperlink" Target="https://es.wikipedia.org/wiki/Instituto_de_Tecnolog%C3%ADa_de_Massachusetts" TargetMode="External"/><Relationship Id="rId5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mmel\AppData\Roaming\Microsoft\Plantillas\Informe%20(dise&#241;o%20de%20proximida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66E3CAF0E1349C688A8B1715E3B04C6"/>
        <w:category>
          <w:name w:val="General"/>
          <w:gallery w:val="placeholder"/>
        </w:category>
        <w:types>
          <w:type w:val="bbPlcHdr"/>
        </w:types>
        <w:behaviors>
          <w:behavior w:val="content"/>
        </w:behaviors>
        <w:guid w:val="{11E92638-572F-432C-BCD5-7A283B012527}"/>
      </w:docPartPr>
      <w:docPartBody>
        <w:p w:rsidR="00840309" w:rsidRDefault="00840309">
          <w:pPr>
            <w:pStyle w:val="566E3CAF0E1349C688A8B1715E3B04C6"/>
          </w:pPr>
          <w:r>
            <w:rPr>
              <w:lang w:val="es-ES"/>
            </w:rPr>
            <w:t>[Escriba el título del documento]</w:t>
          </w:r>
        </w:p>
      </w:docPartBody>
    </w:docPart>
    <w:docPart>
      <w:docPartPr>
        <w:name w:val="A925C72A381148AB9763A5B6FB0EE5F8"/>
        <w:category>
          <w:name w:val="General"/>
          <w:gallery w:val="placeholder"/>
        </w:category>
        <w:types>
          <w:type w:val="bbPlcHdr"/>
        </w:types>
        <w:behaviors>
          <w:behavior w:val="content"/>
        </w:behaviors>
        <w:guid w:val="{3D04F864-29F8-4BC8-95CB-08CF026EBDAF}"/>
      </w:docPartPr>
      <w:docPartBody>
        <w:p w:rsidR="00840309" w:rsidRDefault="00840309">
          <w:pPr>
            <w:pStyle w:val="A925C72A381148AB9763A5B6FB0EE5F8"/>
          </w:pPr>
          <w:r>
            <w:rPr>
              <w:rStyle w:val="Textodelmarcadordeposicin"/>
              <w:lang w:val="es-ES"/>
            </w:rPr>
            <w:t>[Escriba el subtítulo del documento]</w:t>
          </w:r>
        </w:p>
      </w:docPartBody>
    </w:docPart>
    <w:docPart>
      <w:docPartPr>
        <w:name w:val="824E7E76DF114797B6CF07D05E3B792D"/>
        <w:category>
          <w:name w:val="General"/>
          <w:gallery w:val="placeholder"/>
        </w:category>
        <w:types>
          <w:type w:val="bbPlcHdr"/>
        </w:types>
        <w:behaviors>
          <w:behavior w:val="content"/>
        </w:behaviors>
        <w:guid w:val="{BDAAA686-847B-4ABA-9744-09415CD8E4D6}"/>
      </w:docPartPr>
      <w:docPartBody>
        <w:p w:rsidR="00840309" w:rsidRDefault="00840309">
          <w:pPr>
            <w:pStyle w:val="824E7E76DF114797B6CF07D05E3B792D"/>
          </w:pPr>
          <w:r>
            <w:rPr>
              <w:rFonts w:asciiTheme="majorHAnsi" w:hAnsiTheme="majorHAnsi"/>
              <w:color w:val="E7E6E6" w:themeColor="background2"/>
              <w:sz w:val="80"/>
              <w:szCs w:val="80"/>
              <w:lang w:val="es-ES"/>
            </w:rPr>
            <w:t>[Escriba el título del documento]</w:t>
          </w:r>
        </w:p>
      </w:docPartBody>
    </w:docPart>
    <w:docPart>
      <w:docPartPr>
        <w:name w:val="0BD4D04311BB49B6B5E740A89E7E8676"/>
        <w:category>
          <w:name w:val="General"/>
          <w:gallery w:val="placeholder"/>
        </w:category>
        <w:types>
          <w:type w:val="bbPlcHdr"/>
        </w:types>
        <w:behaviors>
          <w:behavior w:val="content"/>
        </w:behaviors>
        <w:guid w:val="{62B428E1-0037-4D34-9BE5-D4F95B99D30F}"/>
      </w:docPartPr>
      <w:docPartBody>
        <w:p w:rsidR="00840309" w:rsidRDefault="00840309">
          <w:pPr>
            <w:pStyle w:val="0BD4D04311BB49B6B5E740A89E7E8676"/>
          </w:pPr>
          <w:r>
            <w:rPr>
              <w:color w:val="E7E6E6" w:themeColor="background2"/>
              <w:lang w:val="es-ES"/>
            </w:rPr>
            <w:t>[Escriba el subtítulo del documento]</w:t>
          </w:r>
        </w:p>
      </w:docPartBody>
    </w:docPart>
    <w:docPart>
      <w:docPartPr>
        <w:name w:val="5C6296BB836D405AA1AC8ABBE024CD97"/>
        <w:category>
          <w:name w:val="General"/>
          <w:gallery w:val="placeholder"/>
        </w:category>
        <w:types>
          <w:type w:val="bbPlcHdr"/>
        </w:types>
        <w:behaviors>
          <w:behavior w:val="content"/>
        </w:behaviors>
        <w:guid w:val="{9FCEDAC8-89CB-45F8-818B-9A431A636685}"/>
      </w:docPartPr>
      <w:docPartBody>
        <w:p w:rsidR="00840309" w:rsidRDefault="00840309">
          <w:pPr>
            <w:pStyle w:val="5C6296BB836D405AA1AC8ABBE024CD97"/>
          </w:pPr>
          <w:r>
            <w:rPr>
              <w:color w:val="E7E6E6" w:themeColor="background2"/>
              <w:lang w:val="es-ES"/>
            </w:rP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docPartBody>
    </w:docPart>
    <w:docPart>
      <w:docPartPr>
        <w:name w:val="6008830853584E4C9AF732830D6DB9B5"/>
        <w:category>
          <w:name w:val="General"/>
          <w:gallery w:val="placeholder"/>
        </w:category>
        <w:types>
          <w:type w:val="bbPlcHdr"/>
        </w:types>
        <w:behaviors>
          <w:behavior w:val="content"/>
        </w:behaviors>
        <w:guid w:val="{FCEA509F-DDFB-4659-879E-BC7C84EC79C1}"/>
      </w:docPartPr>
      <w:docPartBody>
        <w:p w:rsidR="00840309" w:rsidRDefault="00840309">
          <w:pPr>
            <w:pStyle w:val="6008830853584E4C9AF732830D6DB9B5"/>
          </w:pPr>
          <w:r>
            <w:rPr>
              <w:color w:val="FFFFFF" w:themeColor="background1"/>
              <w:lang w:val="es-ES"/>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309"/>
    <w:rsid w:val="000B3E86"/>
    <w:rsid w:val="001B48F2"/>
    <w:rsid w:val="004949A3"/>
    <w:rsid w:val="00695EB9"/>
    <w:rsid w:val="00715254"/>
    <w:rsid w:val="00765908"/>
    <w:rsid w:val="00840309"/>
    <w:rsid w:val="009077F9"/>
    <w:rsid w:val="00A26566"/>
    <w:rsid w:val="00A93A16"/>
    <w:rsid w:val="00DD62EA"/>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VE" w:eastAsia="es-V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spacing w:before="360" w:after="0" w:line="240" w:lineRule="auto"/>
      <w:outlineLvl w:val="0"/>
    </w:pPr>
    <w:rPr>
      <w:rFonts w:asciiTheme="majorHAnsi" w:eastAsiaTheme="majorEastAsia" w:hAnsiTheme="majorHAnsi" w:cstheme="majorBidi"/>
      <w:bCs/>
      <w:color w:val="5B9BD5" w:themeColor="accent1"/>
      <w:sz w:val="32"/>
      <w:szCs w:val="32"/>
      <w14:numForm w14:val="oldStyle"/>
    </w:rPr>
  </w:style>
  <w:style w:type="paragraph" w:styleId="Ttulo2">
    <w:name w:val="heading 2"/>
    <w:basedOn w:val="Normal"/>
    <w:next w:val="Normal"/>
    <w:link w:val="Ttulo2Car"/>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sz w:val="28"/>
      <w:szCs w:val="28"/>
    </w:rPr>
  </w:style>
  <w:style w:type="paragraph" w:styleId="Ttulo3">
    <w:name w:val="heading 3"/>
    <w:basedOn w:val="Normal"/>
    <w:next w:val="Normal"/>
    <w:link w:val="Ttulo3Car"/>
    <w:uiPriority w:val="9"/>
    <w:unhideWhenUsed/>
    <w:qFormat/>
    <w:pPr>
      <w:keepNext/>
      <w:keepLines/>
      <w:spacing w:before="20" w:after="0" w:line="240" w:lineRule="auto"/>
      <w:outlineLvl w:val="2"/>
    </w:pPr>
    <w:rPr>
      <w:rFonts w:eastAsiaTheme="majorEastAsia" w:cstheme="majorBidi"/>
      <w:b/>
      <w:bCs/>
      <w:color w:val="2E74B5" w:themeColor="accent1" w:themeShade="BF"/>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66E3CAF0E1349C688A8B1715E3B04C6">
    <w:name w:val="566E3CAF0E1349C688A8B1715E3B04C6"/>
  </w:style>
  <w:style w:type="character" w:styleId="Textodelmarcadordeposicin">
    <w:name w:val="Placeholder Text"/>
    <w:basedOn w:val="Fuentedeprrafopredeter"/>
    <w:uiPriority w:val="99"/>
    <w:rsid w:val="00840309"/>
    <w:rPr>
      <w:color w:val="808080"/>
    </w:rPr>
  </w:style>
  <w:style w:type="paragraph" w:customStyle="1" w:styleId="A925C72A381148AB9763A5B6FB0EE5F8">
    <w:name w:val="A925C72A381148AB9763A5B6FB0EE5F8"/>
  </w:style>
  <w:style w:type="character" w:customStyle="1" w:styleId="Ttulo1Car">
    <w:name w:val="Título 1 Car"/>
    <w:basedOn w:val="Fuentedeprrafopredeter"/>
    <w:link w:val="Ttulo1"/>
    <w:uiPriority w:val="9"/>
    <w:rPr>
      <w:rFonts w:asciiTheme="majorHAnsi" w:eastAsiaTheme="majorEastAsia" w:hAnsiTheme="majorHAnsi" w:cstheme="majorBidi"/>
      <w:bCs/>
      <w:color w:val="5B9BD5" w:themeColor="accent1"/>
      <w:sz w:val="32"/>
      <w:szCs w:val="32"/>
      <w14:numForm w14:val="oldStyle"/>
    </w:rPr>
  </w:style>
  <w:style w:type="character" w:customStyle="1" w:styleId="Ttulo2Car">
    <w:name w:val="Título 2 Car"/>
    <w:basedOn w:val="Fuentedeprrafopredeter"/>
    <w:link w:val="Ttulo2"/>
    <w:uiPriority w:val="9"/>
    <w:rPr>
      <w:rFonts w:asciiTheme="majorHAnsi" w:eastAsiaTheme="majorEastAsia" w:hAnsiTheme="majorHAnsi" w:cstheme="majorBidi"/>
      <w:bCs/>
      <w:color w:val="44546A" w:themeColor="text2"/>
      <w:sz w:val="28"/>
      <w:szCs w:val="28"/>
    </w:rPr>
  </w:style>
  <w:style w:type="character" w:customStyle="1" w:styleId="Ttulo3Car">
    <w:name w:val="Título 3 Car"/>
    <w:basedOn w:val="Fuentedeprrafopredeter"/>
    <w:link w:val="Ttulo3"/>
    <w:uiPriority w:val="9"/>
    <w:rPr>
      <w:rFonts w:eastAsiaTheme="majorEastAsia" w:cstheme="majorBidi"/>
      <w:b/>
      <w:bCs/>
      <w:color w:val="2E74B5" w:themeColor="accent1" w:themeShade="BF"/>
      <w:sz w:val="24"/>
    </w:rPr>
  </w:style>
  <w:style w:type="paragraph" w:customStyle="1" w:styleId="2014F7CFB2F54B19818382C553EBC638">
    <w:name w:val="2014F7CFB2F54B19818382C553EBC638"/>
  </w:style>
  <w:style w:type="paragraph" w:customStyle="1" w:styleId="824E7E76DF114797B6CF07D05E3B792D">
    <w:name w:val="824E7E76DF114797B6CF07D05E3B792D"/>
  </w:style>
  <w:style w:type="paragraph" w:customStyle="1" w:styleId="0BD4D04311BB49B6B5E740A89E7E8676">
    <w:name w:val="0BD4D04311BB49B6B5E740A89E7E8676"/>
  </w:style>
  <w:style w:type="paragraph" w:customStyle="1" w:styleId="5C6296BB836D405AA1AC8ABBE024CD97">
    <w:name w:val="5C6296BB836D405AA1AC8ABBE024CD97"/>
  </w:style>
  <w:style w:type="paragraph" w:customStyle="1" w:styleId="6008830853584E4C9AF732830D6DB9B5">
    <w:name w:val="6008830853584E4C9AF732830D6DB9B5"/>
  </w:style>
  <w:style w:type="paragraph" w:customStyle="1" w:styleId="9D207E31D920458BB1E5FD116B8A8938">
    <w:name w:val="9D207E31D920458BB1E5FD116B8A8938"/>
    <w:rsid w:val="00840309"/>
  </w:style>
  <w:style w:type="paragraph" w:customStyle="1" w:styleId="BD21C82DFD5948BE8E6BF0C21351D332">
    <w:name w:val="BD21C82DFD5948BE8E6BF0C21351D332"/>
    <w:rsid w:val="00840309"/>
  </w:style>
  <w:style w:type="paragraph" w:customStyle="1" w:styleId="D44A2D34CA614079BEA98AC1045BC426">
    <w:name w:val="D44A2D34CA614079BEA98AC1045BC426"/>
    <w:rsid w:val="00840309"/>
  </w:style>
  <w:style w:type="paragraph" w:customStyle="1" w:styleId="5A8C1F8075044E9EBA0C41B46EF327EC">
    <w:name w:val="5A8C1F8075044E9EBA0C41B46EF327EC"/>
    <w:rsid w:val="00DD62EA"/>
  </w:style>
  <w:style w:type="paragraph" w:customStyle="1" w:styleId="C2B3B5D04EE64909BAF2EC40AD4F8E33">
    <w:name w:val="C2B3B5D04EE64909BAF2EC40AD4F8E33"/>
    <w:rsid w:val="00DD62EA"/>
  </w:style>
  <w:style w:type="paragraph" w:customStyle="1" w:styleId="1C2C0DB6EFF047C29BAD0B40EC48F0A7">
    <w:name w:val="1C2C0DB6EFF047C29BAD0B40EC48F0A7"/>
    <w:rsid w:val="00DD62EA"/>
  </w:style>
  <w:style w:type="paragraph" w:customStyle="1" w:styleId="E3DB50C1BBCB46178369A6D614319C86">
    <w:name w:val="E3DB50C1BBCB46178369A6D614319C86"/>
    <w:rsid w:val="00DD62EA"/>
  </w:style>
  <w:style w:type="paragraph" w:customStyle="1" w:styleId="AA5AC182F7FD4D3BAC5DBC74C7EAA18C">
    <w:name w:val="AA5AC182F7FD4D3BAC5DBC74C7EAA18C"/>
    <w:rsid w:val="00A26566"/>
  </w:style>
  <w:style w:type="paragraph" w:customStyle="1" w:styleId="25A9EED5107D4E51B17754BCA19322C3">
    <w:name w:val="25A9EED5107D4E51B17754BCA19322C3"/>
    <w:rsid w:val="00A26566"/>
  </w:style>
  <w:style w:type="paragraph" w:customStyle="1" w:styleId="5CCE5B925D4E4CA4A88C1BA5254A8CCD">
    <w:name w:val="5CCE5B925D4E4CA4A88C1BA5254A8CCD"/>
    <w:rsid w:val="00A265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Mediante la  concurrencia de tecnologías emergentes es posible desarrollar e implementar un sistema de monitoreo y supervisión de parámetros (ejemplo: de los signos vitales humanos), con el beneficios de almacenar los datos monitoreados en la “nube”; disponiéndolos ubicuos para la visualización y análisis.</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274FA0-6CBA-4BCF-8C41-920024266061}">
  <ds:schemaRefs>
    <ds:schemaRef ds:uri="http://schemas.microsoft.com/sharepoint/v3/contenttype/forms"/>
  </ds:schemaRefs>
</ds:datastoreItem>
</file>

<file path=customXml/itemProps3.xml><?xml version="1.0" encoding="utf-8"?>
<ds:datastoreItem xmlns:ds="http://schemas.openxmlformats.org/officeDocument/2006/customXml" ds:itemID="{277563C1-CB8A-40EC-B50B-08760B390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(diseño de proximidad)</Template>
  <TotalTime>26</TotalTime>
  <Pages>12</Pages>
  <Words>2273</Words>
  <Characters>12502</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Monitor Paramétrico</vt:lpstr>
    </vt:vector>
  </TitlesOfParts>
  <Company/>
  <LinksUpToDate>false</LinksUpToDate>
  <CharactersWithSpaces>14746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 Paramétrico</dc:title>
  <dc:subject>El Sistema de Monitoreo Remoto</dc:subject>
  <dc:creator>Rommel Contreras</dc:creator>
  <cp:keywords/>
  <dc:description/>
  <cp:lastModifiedBy>rommel C.G.</cp:lastModifiedBy>
  <cp:revision>7</cp:revision>
  <cp:lastPrinted>2020-06-24T01:59:00Z</cp:lastPrinted>
  <dcterms:created xsi:type="dcterms:W3CDTF">2020-06-24T01:55:00Z</dcterms:created>
  <dcterms:modified xsi:type="dcterms:W3CDTF">2020-06-24T02:21:00Z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TC017730539991</vt:lpwstr>
  </property>
</Properties>
</file>